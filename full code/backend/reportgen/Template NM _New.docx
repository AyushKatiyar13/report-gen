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203FFB" w:rsidRPr="00C3775B" w:rsidRDefault="0080686C" w:rsidP="004129CD">
      <w:pPr>
        <w:pStyle w:val="TablefigurestyleNM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-342265</wp:posOffset>
                </wp:positionH>
                <wp:positionV relativeFrom="paragraph">
                  <wp:posOffset>6384925</wp:posOffset>
                </wp:positionV>
                <wp:extent cx="2833370" cy="1427480"/>
                <wp:effectExtent l="635" t="3175" r="4445" b="0"/>
                <wp:wrapNone/>
                <wp:docPr id="1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3370" cy="142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C7B" w:rsidRPr="00352C7B" w:rsidRDefault="00352C7B" w:rsidP="00352C7B">
                            <w:pPr>
                              <w:pStyle w:val="CoversubheadNM"/>
                            </w:pPr>
                            <w:r w:rsidRPr="00352C7B">
                              <w:t>COVER HEAD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26.95pt;margin-top:502.75pt;width:223.1pt;height:11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" filled="f" stroked="f">
                <v:textbox>
                  <w:txbxContent>
                    <w:p w:rsidR="00352C7B" w:rsidRPr="00352C7B" w:rsidRDefault="00352C7B" w:rsidP="00352C7B">
                      <w:pPr>
                        <w:pStyle w:val="CoversubheadNM"/>
                      </w:pPr>
                      <w:r w:rsidRPr="00352C7B">
                        <w:t>COVER HEAD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-342265</wp:posOffset>
                </wp:positionH>
                <wp:positionV relativeFrom="paragraph">
                  <wp:posOffset>4673600</wp:posOffset>
                </wp:positionV>
                <wp:extent cx="3706495" cy="1427480"/>
                <wp:effectExtent l="635" t="0" r="0" b="444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6495" cy="142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C7B" w:rsidRPr="00352C7B" w:rsidRDefault="00A17011" w:rsidP="004129CD">
                            <w:pPr>
                              <w:pStyle w:val="CoverHeadNM"/>
                            </w:pPr>
                            <w:r>
                              <w:t>SAMPLE REPORT TITLE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-26.95pt;margin-top:368pt;width:291.85pt;height:112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4tTugIAAMI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" filled="f" stroked="f">
                <v:textbox>
                  <w:txbxContent>
                    <w:p w:rsidR="00352C7B" w:rsidRPr="00352C7B" w:rsidRDefault="00A17011" w:rsidP="004129CD">
                      <w:pPr>
                        <w:pStyle w:val="CoverHeadNM"/>
                      </w:pPr>
                      <w:r>
                        <w:t>SAMPLE REPORT TITLE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2625725</wp:posOffset>
                </wp:positionH>
                <wp:positionV relativeFrom="paragraph">
                  <wp:posOffset>9551035</wp:posOffset>
                </wp:positionV>
                <wp:extent cx="4474845" cy="242570"/>
                <wp:effectExtent l="0" t="0" r="0" b="0"/>
                <wp:wrapNone/>
                <wp:docPr id="1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4845" cy="242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7011" w:rsidRPr="00A17011" w:rsidRDefault="00A17011" w:rsidP="00A17011">
                            <w:pPr>
                              <w:pStyle w:val="CoverwebsiteNM"/>
                            </w:pPr>
                            <w:r>
                              <w:t>WWW.WEBSITENAME.COM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margin-left:206.75pt;margin-top:752.05pt;width:352.35pt;height:19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" filled="f" stroked="f">
                <v:textbox>
                  <w:txbxContent>
                    <w:p w:rsidR="00A17011" w:rsidRPr="00A17011" w:rsidRDefault="00A17011" w:rsidP="00A17011">
                      <w:pPr>
                        <w:pStyle w:val="CoverwebsiteNM"/>
                      </w:pPr>
                      <w:r>
                        <w:t>WWW.WEBSITENAME.COM</w:t>
                      </w:r>
                    </w:p>
                  </w:txbxContent>
                </v:textbox>
              </v:shape>
            </w:pict>
          </mc:Fallback>
        </mc:AlternateContent>
      </w:r>
      <w:r w:rsidR="00D970E2">
        <w:br w:type="page"/>
      </w:r>
      <w:r w:rsidR="00C3775B" w:rsidRPr="00C3775B">
        <w:lastRenderedPageBreak/>
        <w:t>TABLE OF CONTENT</w:t>
      </w:r>
    </w:p>
    <w:p w:rsidR="00F9758C" w:rsidRDefault="00FB0CF4" w:rsidP="004129CD">
      <w:r>
        <w:fldChar w:fldCharType="begin"/>
      </w:r>
      <w:r>
        <w:instrText xml:space="preserve"> TOC \h \z \t "Main_Heading-NM,1,Head2_NM,2,Head3_NM,3,head4_NM,4,Head5_NM,5,Head6_NM,6,Head7_NM,7" </w:instrText>
      </w:r>
      <w:r>
        <w:fldChar w:fldCharType="separate"/>
      </w:r>
      <w:r w:rsidR="003F57A3">
        <w:rPr>
          <w:rFonts w:ascii="Franklin Gothic Medium Cond" w:eastAsia="Times New Roman" w:hAnsi="Franklin Gothic Medium Cond"/>
          <w:b/>
          <w:bCs/>
          <w:caps/>
          <w:noProof/>
          <w:color w:val="244061"/>
          <w:sz w:val="28"/>
          <w:szCs w:val="20"/>
        </w:rPr>
        <w:t>No table of contents entries found.</w:t>
      </w:r>
      <w:r>
        <w:rPr>
          <w:rFonts w:ascii="Franklin Gothic Medium Cond" w:eastAsia="Times New Roman" w:hAnsi="Franklin Gothic Medium Cond"/>
          <w:b/>
          <w:bCs/>
          <w:caps/>
          <w:noProof/>
          <w:color w:val="244061"/>
          <w:sz w:val="28"/>
          <w:szCs w:val="20"/>
        </w:rPr>
        <w:fldChar w:fldCharType="end"/>
      </w:r>
    </w:p>
    <w:p w:rsidR="00906F11" w:rsidRDefault="00F9758C" w:rsidP="004129CD">
      <w:pPr>
        <w:pStyle w:val="TablefigurestyleNM"/>
      </w:pPr>
      <w:r>
        <w:br w:type="page"/>
        <w:t>LIST OF TALBE</w:t>
      </w:r>
    </w:p>
    <w:bookmarkStart w:id="1" w:name="_Toc535668048"/>
    <w:bookmarkStart w:id="2" w:name="_Toc535668190"/>
    <w:p w:rsidR="00F52E0D" w:rsidRDefault="00D638EA" w:rsidP="004129CD">
      <w:pPr>
        <w:rPr>
          <w:webHidden/>
        </w:rPr>
      </w:pPr>
      <w:r>
        <w:rPr>
          <w:caps/>
          <w:noProof/>
          <w:webHidden/>
        </w:rPr>
        <w:fldChar w:fldCharType="begin"/>
      </w:r>
      <w:r>
        <w:rPr>
          <w:webHidden/>
        </w:rPr>
        <w:instrText xml:space="preserve"> TOC \f t \h \z \t "Table_No_NM,1" \c "Figure" </w:instrText>
      </w:r>
      <w:r>
        <w:rPr>
          <w:caps/>
          <w:noProof/>
          <w:webHidden/>
        </w:rPr>
        <w:fldChar w:fldCharType="separate"/>
      </w:r>
      <w:r w:rsidR="003F57A3">
        <w:rPr>
          <w:b/>
          <w:bCs/>
          <w:caps/>
          <w:noProof/>
          <w:webHidden/>
        </w:rPr>
        <w:t>No table of figures entries found.</w:t>
      </w:r>
      <w:r>
        <w:rPr>
          <w:webHidden/>
        </w:rPr>
        <w:fldChar w:fldCharType="end"/>
      </w:r>
    </w:p>
    <w:p w:rsidR="00D466D8" w:rsidRDefault="00D466D8" w:rsidP="004129CD">
      <w:pPr>
        <w:pStyle w:val="TablefigurestyleNM"/>
      </w:pPr>
      <w:r>
        <w:rPr>
          <w:webHidden/>
        </w:rPr>
        <w:br w:type="page"/>
      </w:r>
      <w:r>
        <w:t xml:space="preserve">LIST </w:t>
      </w:r>
      <w:r w:rsidRPr="00D466D8">
        <w:t>OF</w:t>
      </w:r>
      <w:r>
        <w:t xml:space="preserve"> FIGURES</w:t>
      </w:r>
    </w:p>
    <w:p w:rsidR="00D466D8" w:rsidRDefault="00D638EA" w:rsidP="004129CD">
      <w:pPr>
        <w:rPr>
          <w:webHidden/>
        </w:rPr>
      </w:pPr>
      <w:r>
        <w:rPr>
          <w:caps/>
          <w:noProof/>
          <w:webHidden/>
        </w:rPr>
        <w:fldChar w:fldCharType="begin"/>
      </w:r>
      <w:r>
        <w:rPr>
          <w:webHidden/>
        </w:rPr>
        <w:instrText xml:space="preserve"> TOC \f f \h \z \t "FIG_no_NM,1" \c "Figure" </w:instrText>
      </w:r>
      <w:r>
        <w:rPr>
          <w:caps/>
          <w:noProof/>
          <w:webHidden/>
        </w:rPr>
        <w:fldChar w:fldCharType="separate"/>
      </w:r>
      <w:r w:rsidR="003F57A3">
        <w:rPr>
          <w:b/>
          <w:bCs/>
          <w:caps/>
          <w:noProof/>
          <w:webHidden/>
        </w:rPr>
        <w:t>No table of figures entries found.</w:t>
      </w:r>
      <w:r>
        <w:rPr>
          <w:webHidden/>
        </w:rPr>
        <w:fldChar w:fldCharType="end"/>
      </w:r>
    </w:p>
    <w:p w:rsidR="00A041E7" w:rsidRDefault="00A041E7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p w:rsidR="00612C92" w:rsidRDefault="00612C92" w:rsidP="004129CD">
      <w:pPr>
        <w:rPr>
          <w:webHidden/>
        </w:rPr>
      </w:pPr>
    </w:p>
    <w:bookmarkEnd w:id="1"/>
    <w:bookmarkEnd w:id="2"/>
    <w:p w:rsidR="00612C92" w:rsidRDefault="00612C92" w:rsidP="004129CD">
      <w:pPr>
        <w:rPr>
          <w:webHidden/>
        </w:rPr>
      </w:pPr>
    </w:p>
    <w:sectPr w:rsidR="00612C92" w:rsidSect="004129CD">
      <w:headerReference w:type="default" r:id="rId8"/>
      <w:footerReference w:type="default" r:id="rId9"/>
      <w:headerReference w:type="first" r:id="rId10"/>
      <w:pgSz w:w="11907" w:h="16839" w:code="9"/>
      <w:pgMar w:top="1170" w:right="1107" w:bottom="720" w:left="117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1E62" w:rsidRDefault="00971E62" w:rsidP="004129CD">
      <w:r>
        <w:separator/>
      </w:r>
    </w:p>
  </w:endnote>
  <w:endnote w:type="continuationSeparator" w:id="0">
    <w:p w:rsidR="00971E62" w:rsidRDefault="00971E62" w:rsidP="004129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606D" w:rsidRDefault="00A07356" w:rsidP="004129CD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F5E2C7" wp14:editId="0009EC20">
              <wp:simplePos x="0" y="0"/>
              <wp:positionH relativeFrom="column">
                <wp:posOffset>826770</wp:posOffset>
              </wp:positionH>
              <wp:positionV relativeFrom="paragraph">
                <wp:posOffset>255270</wp:posOffset>
              </wp:positionV>
              <wp:extent cx="2804160" cy="280670"/>
              <wp:effectExtent l="0" t="0" r="0" b="5080"/>
              <wp:wrapNone/>
              <wp:docPr id="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4160" cy="2806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7606D" w:rsidRPr="0040767A" w:rsidRDefault="0027606D" w:rsidP="004129CD">
                          <w:r w:rsidRPr="0040767A">
                            <w:t>www.samplewebsite.com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F5E2C7" id="_x0000_t202" coordsize="21600,21600" o:spt="202" path="m,l,21600r21600,l21600,xe">
              <v:stroke joinstyle="miter"/>
              <v:path gradientshapeok="t" o:connecttype="rect"/>
            </v:shapetype>
            <v:shape id="Rectangle 4" o:spid="_x0000_s1030" type="#_x0000_t202" style="position:absolute;left:0;text-align:left;margin-left:65.1pt;margin-top:20.1pt;width:220.8pt;height:22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" stroked="f">
              <v:textbox>
                <w:txbxContent>
                  <w:p w:rsidR="0027606D" w:rsidRPr="0040767A" w:rsidRDefault="0027606D" w:rsidP="004129CD">
                    <w:r w:rsidRPr="0040767A">
                      <w:t>www.samplewebsite.com</w:t>
                    </w:r>
                  </w:p>
                </w:txbxContent>
              </v:textbox>
            </v:shape>
          </w:pict>
        </mc:Fallback>
      </mc:AlternateContent>
    </w:r>
    <w:r w:rsidR="0080686C">
      <w:rPr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72AE6D00" wp14:editId="28987CBB">
          <wp:simplePos x="0" y="0"/>
          <wp:positionH relativeFrom="column">
            <wp:posOffset>3284220</wp:posOffset>
          </wp:positionH>
          <wp:positionV relativeFrom="paragraph">
            <wp:posOffset>-422275</wp:posOffset>
          </wp:positionV>
          <wp:extent cx="3850640" cy="1115060"/>
          <wp:effectExtent l="0" t="0" r="0" b="8890"/>
          <wp:wrapNone/>
          <wp:docPr id="14" name="Picture 14" descr="schooledge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schooledge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50640" cy="1115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1E62" w:rsidRDefault="00971E62" w:rsidP="004129CD">
      <w:r>
        <w:separator/>
      </w:r>
    </w:p>
  </w:footnote>
  <w:footnote w:type="continuationSeparator" w:id="0">
    <w:p w:rsidR="00971E62" w:rsidRDefault="00971E62" w:rsidP="004129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606D" w:rsidRDefault="0080686C" w:rsidP="004129CD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0F9E4CF" wp14:editId="7DCBA326">
              <wp:simplePos x="0" y="0"/>
              <wp:positionH relativeFrom="column">
                <wp:posOffset>1183640</wp:posOffset>
              </wp:positionH>
              <wp:positionV relativeFrom="paragraph">
                <wp:posOffset>-455295</wp:posOffset>
              </wp:positionV>
              <wp:extent cx="4618355" cy="466725"/>
              <wp:effectExtent l="2540" t="1905" r="8255" b="7620"/>
              <wp:wrapNone/>
              <wp:docPr id="5" name="Freeform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618355" cy="466725"/>
                      </a:xfrm>
                      <a:custGeom>
                        <a:avLst/>
                        <a:gdLst>
                          <a:gd name="T0" fmla="*/ 6673 w 7273"/>
                          <a:gd name="T1" fmla="*/ 735 h 735"/>
                          <a:gd name="T2" fmla="*/ 0 w 7273"/>
                          <a:gd name="T3" fmla="*/ 735 h 735"/>
                          <a:gd name="T4" fmla="*/ 0 w 7273"/>
                          <a:gd name="T5" fmla="*/ 0 h 735"/>
                          <a:gd name="T6" fmla="*/ 7273 w 7273"/>
                          <a:gd name="T7" fmla="*/ 0 h 735"/>
                          <a:gd name="T8" fmla="*/ 6673 w 7273"/>
                          <a:gd name="T9" fmla="*/ 735 h 73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7273" h="735">
                            <a:moveTo>
                              <a:pt x="6673" y="735"/>
                            </a:moveTo>
                            <a:lnTo>
                              <a:pt x="0" y="735"/>
                            </a:lnTo>
                            <a:lnTo>
                              <a:pt x="0" y="0"/>
                            </a:lnTo>
                            <a:lnTo>
                              <a:pt x="7273" y="0"/>
                            </a:lnTo>
                            <a:lnTo>
                              <a:pt x="6673" y="735"/>
                            </a:lnTo>
                            <a:close/>
                          </a:path>
                        </a:pathLst>
                      </a:custGeom>
                      <a:solidFill>
                        <a:srgbClr val="E6E7E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AB789" id="Freeform 3" o:spid="_x0000_s1026" style="position:absolute;margin-left:93.2pt;margin-top:-35.85pt;width:363.65pt;height:36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273,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" path="m6673,735l,735,,,7273,,6673,735xe" fillcolor="#e6e7e8" stroked="f">
              <v:path arrowok="t" o:connecttype="custom" o:connectlocs="4237355,466725;0,466725;0,0;4618355,0;4237355,466725" o:connectangles="0,0,0,0,0"/>
            </v:shape>
          </w:pict>
        </mc:Fallback>
      </mc:AlternateContent>
    </w: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083EF3BA" wp14:editId="7218D0E7">
          <wp:simplePos x="0" y="0"/>
          <wp:positionH relativeFrom="column">
            <wp:posOffset>6123940</wp:posOffset>
          </wp:positionH>
          <wp:positionV relativeFrom="paragraph">
            <wp:posOffset>-386715</wp:posOffset>
          </wp:positionV>
          <wp:extent cx="499110" cy="398780"/>
          <wp:effectExtent l="0" t="0" r="0" b="1270"/>
          <wp:wrapNone/>
          <wp:docPr id="16" name="Picture 16" descr="NM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NM0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9110" cy="398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D131FCF" wp14:editId="21B825A3">
              <wp:simplePos x="0" y="0"/>
              <wp:positionH relativeFrom="column">
                <wp:posOffset>-38100</wp:posOffset>
              </wp:positionH>
              <wp:positionV relativeFrom="paragraph">
                <wp:posOffset>-386715</wp:posOffset>
              </wp:positionV>
              <wp:extent cx="3930015" cy="288925"/>
              <wp:effectExtent l="0" t="0" r="0" b="0"/>
              <wp:wrapNone/>
              <wp:docPr id="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0015" cy="288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7606D" w:rsidRPr="004E7BDD" w:rsidRDefault="0027606D" w:rsidP="004129CD">
                          <w:pPr>
                            <w:pStyle w:val="HeaderTitle"/>
                          </w:pPr>
                          <w:r w:rsidRPr="004E7BDD">
                            <w:t>Report Title Title Report Title Title to 2028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131FCF" id="_x0000_t202" coordsize="21600,21600" o:spt="202" path="m,l,21600r21600,l21600,xe">
              <v:stroke joinstyle="miter"/>
              <v:path gradientshapeok="t" o:connecttype="rect"/>
            </v:shapetype>
            <v:shape id="Rectangle 3" o:spid="_x0000_s1029" type="#_x0000_t202" style="position:absolute;left:0;text-align:left;margin-left:-3pt;margin-top:-30.45pt;width:309.45pt;height:2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" filled="f" stroked="f">
              <v:textbox>
                <w:txbxContent>
                  <w:p w:rsidR="0027606D" w:rsidRPr="004E7BDD" w:rsidRDefault="0027606D" w:rsidP="004129CD">
                    <w:pPr>
                      <w:pStyle w:val="HeaderTitle"/>
                    </w:pPr>
                    <w:r w:rsidRPr="004E7BDD">
                      <w:t>Report Title Title Report Title Title to 2028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8A519" wp14:editId="0532837B">
              <wp:simplePos x="0" y="0"/>
              <wp:positionH relativeFrom="column">
                <wp:posOffset>111760</wp:posOffset>
              </wp:positionH>
              <wp:positionV relativeFrom="paragraph">
                <wp:posOffset>-455295</wp:posOffset>
              </wp:positionV>
              <wp:extent cx="4618355" cy="466725"/>
              <wp:effectExtent l="6985" t="1905" r="3810" b="7620"/>
              <wp:wrapNone/>
              <wp:docPr id="3" name="Freeform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618355" cy="466725"/>
                      </a:xfrm>
                      <a:custGeom>
                        <a:avLst/>
                        <a:gdLst>
                          <a:gd name="T0" fmla="*/ 6673 w 7273"/>
                          <a:gd name="T1" fmla="*/ 735 h 735"/>
                          <a:gd name="T2" fmla="*/ 0 w 7273"/>
                          <a:gd name="T3" fmla="*/ 735 h 735"/>
                          <a:gd name="T4" fmla="*/ 0 w 7273"/>
                          <a:gd name="T5" fmla="*/ 0 h 735"/>
                          <a:gd name="T6" fmla="*/ 7273 w 7273"/>
                          <a:gd name="T7" fmla="*/ 0 h 735"/>
                          <a:gd name="T8" fmla="*/ 6673 w 7273"/>
                          <a:gd name="T9" fmla="*/ 735 h 73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7273" h="735">
                            <a:moveTo>
                              <a:pt x="6673" y="735"/>
                            </a:moveTo>
                            <a:lnTo>
                              <a:pt x="0" y="735"/>
                            </a:lnTo>
                            <a:lnTo>
                              <a:pt x="0" y="0"/>
                            </a:lnTo>
                            <a:lnTo>
                              <a:pt x="7273" y="0"/>
                            </a:lnTo>
                            <a:lnTo>
                              <a:pt x="6673" y="735"/>
                            </a:lnTo>
                            <a:close/>
                          </a:path>
                        </a:pathLst>
                      </a:custGeom>
                      <a:solidFill>
                        <a:srgbClr val="D1D3D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8D14C" id="Freeform 4" o:spid="_x0000_s1026" style="position:absolute;margin-left:8.8pt;margin-top:-35.85pt;width:363.65pt;height:36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273,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" path="m6673,735l,735,,,7273,,6673,735xe" fillcolor="#d1d3d4" stroked="f">
              <v:path arrowok="t" o:connecttype="custom" o:connectlocs="4237355,466725;0,466725;0,0;4618355,0;4237355,466725" o:connectangles="0,0,0,0,0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DEABF86" wp14:editId="31C28093">
              <wp:simplePos x="0" y="0"/>
              <wp:positionH relativeFrom="column">
                <wp:posOffset>-935355</wp:posOffset>
              </wp:positionH>
              <wp:positionV relativeFrom="paragraph">
                <wp:posOffset>-455295</wp:posOffset>
              </wp:positionV>
              <wp:extent cx="4999355" cy="466725"/>
              <wp:effectExtent l="7620" t="1905" r="3175" b="7620"/>
              <wp:wrapNone/>
              <wp:docPr id="2" name="Freeform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999355" cy="466725"/>
                      </a:xfrm>
                      <a:custGeom>
                        <a:avLst/>
                        <a:gdLst>
                          <a:gd name="T0" fmla="*/ 600 w 7873"/>
                          <a:gd name="T1" fmla="*/ 0 h 735"/>
                          <a:gd name="T2" fmla="*/ 0 w 7873"/>
                          <a:gd name="T3" fmla="*/ 0 h 735"/>
                          <a:gd name="T4" fmla="*/ 0 w 7873"/>
                          <a:gd name="T5" fmla="*/ 735 h 735"/>
                          <a:gd name="T6" fmla="*/ 600 w 7873"/>
                          <a:gd name="T7" fmla="*/ 735 h 735"/>
                          <a:gd name="T8" fmla="*/ 7273 w 7873"/>
                          <a:gd name="T9" fmla="*/ 735 h 735"/>
                          <a:gd name="T10" fmla="*/ 7873 w 7873"/>
                          <a:gd name="T11" fmla="*/ 0 h 735"/>
                          <a:gd name="T12" fmla="*/ 600 w 7873"/>
                          <a:gd name="T13" fmla="*/ 0 h 73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</a:cxnLst>
                        <a:rect l="0" t="0" r="r" b="b"/>
                        <a:pathLst>
                          <a:path w="7873" h="735">
                            <a:moveTo>
                              <a:pt x="600" y="0"/>
                            </a:moveTo>
                            <a:lnTo>
                              <a:pt x="0" y="0"/>
                            </a:lnTo>
                            <a:lnTo>
                              <a:pt x="0" y="735"/>
                            </a:lnTo>
                            <a:lnTo>
                              <a:pt x="600" y="735"/>
                            </a:lnTo>
                            <a:lnTo>
                              <a:pt x="7273" y="735"/>
                            </a:lnTo>
                            <a:lnTo>
                              <a:pt x="7873" y="0"/>
                            </a:lnTo>
                            <a:lnTo>
                              <a:pt x="600" y="0"/>
                            </a:lnTo>
                            <a:close/>
                          </a:path>
                        </a:pathLst>
                      </a:custGeom>
                      <a:solidFill>
                        <a:srgbClr val="00ACB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7C9720" id="Freeform 5" o:spid="_x0000_s1026" style="position:absolute;margin-left:-73.65pt;margin-top:-35.85pt;width:393.65pt;height:36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73,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" path="m600,l,,,735r600,l7273,735,7873,,600,xe" fillcolor="#00acb3" stroked="f">
              <v:path arrowok="t" o:connecttype="custom" o:connectlocs="381000,0;0,0;0,466725;381000,466725;4618355,466725;4999355,0;381000,0" o:connectangles="0,0,0,0,0,0,0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606D" w:rsidRDefault="0080686C" w:rsidP="004129CD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60288" behindDoc="1" locked="0" layoutInCell="1" allowOverlap="1" wp14:anchorId="710211BF" wp14:editId="776FB223">
          <wp:simplePos x="0" y="0"/>
          <wp:positionH relativeFrom="column">
            <wp:posOffset>-742950</wp:posOffset>
          </wp:positionH>
          <wp:positionV relativeFrom="paragraph">
            <wp:posOffset>-457200</wp:posOffset>
          </wp:positionV>
          <wp:extent cx="7557770" cy="10688955"/>
          <wp:effectExtent l="0" t="0" r="5080" b="0"/>
          <wp:wrapNone/>
          <wp:docPr id="15" name="Picture 15" descr="report_cov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report_cov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7770" cy="10688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69846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1564AB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976FF3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06CE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1C6F23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D3C9D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8CC12B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9003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A7245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0D678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3053201"/>
    <w:multiLevelType w:val="multilevel"/>
    <w:tmpl w:val="FBC67252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4A430CB"/>
    <w:multiLevelType w:val="hybridMultilevel"/>
    <w:tmpl w:val="815E8506"/>
    <w:lvl w:ilvl="0" w:tplc="CA0228B6">
      <w:start w:val="1"/>
      <w:numFmt w:val="decimal"/>
      <w:pStyle w:val="TableNoNM"/>
      <w:lvlText w:val="TABLE %1."/>
      <w:lvlJc w:val="left"/>
      <w:pPr>
        <w:ind w:left="720" w:hanging="360"/>
      </w:pPr>
      <w:rPr>
        <w:rFonts w:ascii="Franklin Gothic Medium Cond" w:hAnsi="Franklin Gothic Medium Cond" w:hint="default"/>
        <w:color w:val="17365D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2F2F04"/>
    <w:multiLevelType w:val="hybridMultilevel"/>
    <w:tmpl w:val="047EC836"/>
    <w:lvl w:ilvl="0" w:tplc="3A369634">
      <w:start w:val="1"/>
      <w:numFmt w:val="bullet"/>
      <w:pStyle w:val="TableBulletN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547796"/>
    <w:multiLevelType w:val="multilevel"/>
    <w:tmpl w:val="27C64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D5D5EED"/>
    <w:multiLevelType w:val="hybridMultilevel"/>
    <w:tmpl w:val="DE749A2E"/>
    <w:lvl w:ilvl="0" w:tplc="764A8618">
      <w:start w:val="1"/>
      <w:numFmt w:val="bullet"/>
      <w:pStyle w:val="ReportBullet1N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AB8B8">
      <w:start w:val="1"/>
      <w:numFmt w:val="bullet"/>
      <w:pStyle w:val="ReportBullet2NM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736A5E"/>
    <w:multiLevelType w:val="multilevel"/>
    <w:tmpl w:val="46D4C198"/>
    <w:lvl w:ilvl="0">
      <w:start w:val="1"/>
      <w:numFmt w:val="decimal"/>
      <w:pStyle w:val="MainHeading-NM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2NM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3NM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4NM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5NM"/>
      <w:lvlText w:val="%1.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Head6NM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pStyle w:val="Head7NM"/>
      <w:lvlText w:val="%1.%2.%3.%4.%5.%6.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577112C"/>
    <w:multiLevelType w:val="hybridMultilevel"/>
    <w:tmpl w:val="8D8CB758"/>
    <w:lvl w:ilvl="0" w:tplc="51D48302">
      <w:numFmt w:val="bullet"/>
      <w:lvlText w:val="-"/>
      <w:lvlJc w:val="left"/>
      <w:pPr>
        <w:ind w:left="408" w:hanging="360"/>
      </w:pPr>
      <w:rPr>
        <w:rFonts w:ascii="Franklin Gothic Book" w:eastAsia="Calibri" w:hAnsi="Franklin Gothic Book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7" w15:restartNumberingAfterBreak="0">
    <w:nsid w:val="756576C9"/>
    <w:multiLevelType w:val="hybridMultilevel"/>
    <w:tmpl w:val="F9EA3FD6"/>
    <w:lvl w:ilvl="0" w:tplc="6204C8A6">
      <w:start w:val="1"/>
      <w:numFmt w:val="decimal"/>
      <w:pStyle w:val="FIGnoNM"/>
      <w:lvlText w:val="FIGURE %1."/>
      <w:lvlJc w:val="left"/>
      <w:pPr>
        <w:ind w:left="720" w:hanging="360"/>
      </w:pPr>
      <w:rPr>
        <w:rFonts w:ascii="Franklin Gothic Medium Cond" w:hAnsi="Franklin Gothic Medium Cond" w:hint="default"/>
        <w:color w:val="17365D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15"/>
  </w:num>
  <w:num w:numId="4">
    <w:abstractNumId w:val="15"/>
    <w:lvlOverride w:ilvl="0">
      <w:lvl w:ilvl="0">
        <w:start w:val="1"/>
        <w:numFmt w:val="decimal"/>
        <w:pStyle w:val="MainHeading-NM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2NM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3NM"/>
        <w:lvlText w:val="%1.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4NM"/>
        <w:lvlText w:val="%1.%2.%3.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Head5NM"/>
        <w:lvlText w:val="%1.%2.%3.%4.%5.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decimal"/>
        <w:pStyle w:val="Head6NM"/>
        <w:lvlText w:val="%1.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pStyle w:val="Head7NM"/>
        <w:lvlText w:val="%1.%2.%3.%4.%5.%6.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1"/>
  </w:num>
  <w:num w:numId="16">
    <w:abstractNumId w:val="17"/>
  </w:num>
  <w:num w:numId="17">
    <w:abstractNumId w:val="16"/>
  </w:num>
  <w:num w:numId="18">
    <w:abstractNumId w:val="12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formatting="1" w:enforcement="0"/>
  <w:defaultTabStop w:val="720"/>
  <w:hyphenationZone w:val="425"/>
  <w:characterSpacingControl w:val="doNotCompress"/>
  <w:hdrShapeDefaults>
    <o:shapedefaults v:ext="edit" spidmax="4097">
      <o:colormru v:ext="edit" colors="#00acb3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6C"/>
    <w:rsid w:val="000004C7"/>
    <w:rsid w:val="00047F54"/>
    <w:rsid w:val="00065685"/>
    <w:rsid w:val="000765BB"/>
    <w:rsid w:val="00076D9F"/>
    <w:rsid w:val="0009576A"/>
    <w:rsid w:val="000B36F2"/>
    <w:rsid w:val="000B66F1"/>
    <w:rsid w:val="000F09F2"/>
    <w:rsid w:val="00100465"/>
    <w:rsid w:val="001122CE"/>
    <w:rsid w:val="00114772"/>
    <w:rsid w:val="0012745D"/>
    <w:rsid w:val="00133852"/>
    <w:rsid w:val="001441F9"/>
    <w:rsid w:val="001462EC"/>
    <w:rsid w:val="001535DC"/>
    <w:rsid w:val="00156C93"/>
    <w:rsid w:val="001571C3"/>
    <w:rsid w:val="00171E60"/>
    <w:rsid w:val="001721A9"/>
    <w:rsid w:val="00173DF7"/>
    <w:rsid w:val="0019194D"/>
    <w:rsid w:val="00193E92"/>
    <w:rsid w:val="001D225A"/>
    <w:rsid w:val="001D2816"/>
    <w:rsid w:val="001D6423"/>
    <w:rsid w:val="001E1A0A"/>
    <w:rsid w:val="001F3F58"/>
    <w:rsid w:val="001F4598"/>
    <w:rsid w:val="00203FFB"/>
    <w:rsid w:val="002218AB"/>
    <w:rsid w:val="00227FD0"/>
    <w:rsid w:val="00247F25"/>
    <w:rsid w:val="00256F92"/>
    <w:rsid w:val="002662CB"/>
    <w:rsid w:val="00270B99"/>
    <w:rsid w:val="00274E61"/>
    <w:rsid w:val="0027606D"/>
    <w:rsid w:val="0029794C"/>
    <w:rsid w:val="002A2C0F"/>
    <w:rsid w:val="002E281C"/>
    <w:rsid w:val="002F0CCC"/>
    <w:rsid w:val="00301215"/>
    <w:rsid w:val="00303A06"/>
    <w:rsid w:val="0032018A"/>
    <w:rsid w:val="00326625"/>
    <w:rsid w:val="00331D4B"/>
    <w:rsid w:val="00332FCB"/>
    <w:rsid w:val="00340C29"/>
    <w:rsid w:val="003468C1"/>
    <w:rsid w:val="00352C7B"/>
    <w:rsid w:val="00353167"/>
    <w:rsid w:val="003550F5"/>
    <w:rsid w:val="003612E7"/>
    <w:rsid w:val="003643F8"/>
    <w:rsid w:val="00366074"/>
    <w:rsid w:val="00375340"/>
    <w:rsid w:val="0039261C"/>
    <w:rsid w:val="003B62E6"/>
    <w:rsid w:val="003B7215"/>
    <w:rsid w:val="003C3A5B"/>
    <w:rsid w:val="003D06A7"/>
    <w:rsid w:val="003D156A"/>
    <w:rsid w:val="003D79DA"/>
    <w:rsid w:val="003E57CC"/>
    <w:rsid w:val="003F57A3"/>
    <w:rsid w:val="0040767A"/>
    <w:rsid w:val="004129CD"/>
    <w:rsid w:val="00416EC3"/>
    <w:rsid w:val="00463C25"/>
    <w:rsid w:val="004640D8"/>
    <w:rsid w:val="00470FF1"/>
    <w:rsid w:val="00490BFB"/>
    <w:rsid w:val="004A3CBA"/>
    <w:rsid w:val="004B31BB"/>
    <w:rsid w:val="004C4ACD"/>
    <w:rsid w:val="004D6002"/>
    <w:rsid w:val="004E7BDD"/>
    <w:rsid w:val="004F356A"/>
    <w:rsid w:val="004F3915"/>
    <w:rsid w:val="00505C3C"/>
    <w:rsid w:val="00535233"/>
    <w:rsid w:val="005359B2"/>
    <w:rsid w:val="00552F2E"/>
    <w:rsid w:val="00585377"/>
    <w:rsid w:val="005A01B1"/>
    <w:rsid w:val="005B0C93"/>
    <w:rsid w:val="005F0F5F"/>
    <w:rsid w:val="00612C92"/>
    <w:rsid w:val="006132E7"/>
    <w:rsid w:val="006148D3"/>
    <w:rsid w:val="00617DFF"/>
    <w:rsid w:val="0063258E"/>
    <w:rsid w:val="00641222"/>
    <w:rsid w:val="006476F9"/>
    <w:rsid w:val="00650B34"/>
    <w:rsid w:val="006813B7"/>
    <w:rsid w:val="00682C39"/>
    <w:rsid w:val="0069224D"/>
    <w:rsid w:val="006A78A7"/>
    <w:rsid w:val="006B4189"/>
    <w:rsid w:val="006B602E"/>
    <w:rsid w:val="006D499F"/>
    <w:rsid w:val="006F6A72"/>
    <w:rsid w:val="007012DB"/>
    <w:rsid w:val="007037FE"/>
    <w:rsid w:val="00720057"/>
    <w:rsid w:val="00737623"/>
    <w:rsid w:val="007408E5"/>
    <w:rsid w:val="00743907"/>
    <w:rsid w:val="00757860"/>
    <w:rsid w:val="00772232"/>
    <w:rsid w:val="00772FFE"/>
    <w:rsid w:val="007913B3"/>
    <w:rsid w:val="007C479A"/>
    <w:rsid w:val="007C6D1F"/>
    <w:rsid w:val="007F1E66"/>
    <w:rsid w:val="007F31C5"/>
    <w:rsid w:val="007F4A32"/>
    <w:rsid w:val="0080686C"/>
    <w:rsid w:val="00807071"/>
    <w:rsid w:val="008168AA"/>
    <w:rsid w:val="008242B0"/>
    <w:rsid w:val="008350A6"/>
    <w:rsid w:val="00851E76"/>
    <w:rsid w:val="008525FC"/>
    <w:rsid w:val="00862B41"/>
    <w:rsid w:val="00864AA1"/>
    <w:rsid w:val="008748DB"/>
    <w:rsid w:val="008A79A9"/>
    <w:rsid w:val="008D0377"/>
    <w:rsid w:val="008D164E"/>
    <w:rsid w:val="008E1D4D"/>
    <w:rsid w:val="008E3A7F"/>
    <w:rsid w:val="008E73B1"/>
    <w:rsid w:val="008F147B"/>
    <w:rsid w:val="008F433F"/>
    <w:rsid w:val="00906F11"/>
    <w:rsid w:val="00911D9B"/>
    <w:rsid w:val="00913E6E"/>
    <w:rsid w:val="0091642B"/>
    <w:rsid w:val="00920536"/>
    <w:rsid w:val="00923483"/>
    <w:rsid w:val="00925610"/>
    <w:rsid w:val="00955192"/>
    <w:rsid w:val="00971E62"/>
    <w:rsid w:val="00980858"/>
    <w:rsid w:val="00980FF7"/>
    <w:rsid w:val="00982C36"/>
    <w:rsid w:val="00992D0A"/>
    <w:rsid w:val="009A416C"/>
    <w:rsid w:val="009A6DDF"/>
    <w:rsid w:val="009A7FA5"/>
    <w:rsid w:val="009B628C"/>
    <w:rsid w:val="009D2F3C"/>
    <w:rsid w:val="009E104A"/>
    <w:rsid w:val="009E15E7"/>
    <w:rsid w:val="009F4495"/>
    <w:rsid w:val="00A00B9E"/>
    <w:rsid w:val="00A041E7"/>
    <w:rsid w:val="00A07356"/>
    <w:rsid w:val="00A162B4"/>
    <w:rsid w:val="00A17011"/>
    <w:rsid w:val="00A31203"/>
    <w:rsid w:val="00A4299A"/>
    <w:rsid w:val="00A64B35"/>
    <w:rsid w:val="00AC440E"/>
    <w:rsid w:val="00AD072A"/>
    <w:rsid w:val="00AF18BE"/>
    <w:rsid w:val="00B0050A"/>
    <w:rsid w:val="00B11519"/>
    <w:rsid w:val="00B354CF"/>
    <w:rsid w:val="00B93ECD"/>
    <w:rsid w:val="00BA5211"/>
    <w:rsid w:val="00BA70EE"/>
    <w:rsid w:val="00BB26AD"/>
    <w:rsid w:val="00BB29FA"/>
    <w:rsid w:val="00BC1384"/>
    <w:rsid w:val="00BD7E0D"/>
    <w:rsid w:val="00BE01D2"/>
    <w:rsid w:val="00BE5291"/>
    <w:rsid w:val="00BF2CA7"/>
    <w:rsid w:val="00BF4055"/>
    <w:rsid w:val="00BF55FA"/>
    <w:rsid w:val="00C2399F"/>
    <w:rsid w:val="00C3775B"/>
    <w:rsid w:val="00C44456"/>
    <w:rsid w:val="00C64D86"/>
    <w:rsid w:val="00CB7E3B"/>
    <w:rsid w:val="00CE2FE3"/>
    <w:rsid w:val="00CF25EF"/>
    <w:rsid w:val="00D07532"/>
    <w:rsid w:val="00D466D8"/>
    <w:rsid w:val="00D50EDF"/>
    <w:rsid w:val="00D638EA"/>
    <w:rsid w:val="00D970E2"/>
    <w:rsid w:val="00DC63ED"/>
    <w:rsid w:val="00DF11D3"/>
    <w:rsid w:val="00E14625"/>
    <w:rsid w:val="00E31C73"/>
    <w:rsid w:val="00E35C52"/>
    <w:rsid w:val="00E6522B"/>
    <w:rsid w:val="00E715EC"/>
    <w:rsid w:val="00E75D52"/>
    <w:rsid w:val="00E87562"/>
    <w:rsid w:val="00E91B4F"/>
    <w:rsid w:val="00EA23DA"/>
    <w:rsid w:val="00EA347E"/>
    <w:rsid w:val="00EC2F44"/>
    <w:rsid w:val="00ED46FC"/>
    <w:rsid w:val="00ED6E08"/>
    <w:rsid w:val="00EE7390"/>
    <w:rsid w:val="00F40CA1"/>
    <w:rsid w:val="00F50759"/>
    <w:rsid w:val="00F52E0D"/>
    <w:rsid w:val="00F646A2"/>
    <w:rsid w:val="00F66FD5"/>
    <w:rsid w:val="00F9758C"/>
    <w:rsid w:val="00FB0CF4"/>
    <w:rsid w:val="00FC4188"/>
    <w:rsid w:val="00FC5CE0"/>
    <w:rsid w:val="00FD317C"/>
    <w:rsid w:val="00FE0AFD"/>
    <w:rsid w:val="00FF3C07"/>
    <w:rsid w:val="00FF52C9"/>
    <w:rsid w:val="00FF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ru v:ext="edit" colors="#00acb3"/>
    </o:shapedefaults>
    <o:shapelayout v:ext="edit">
      <o:idmap v:ext="edit" data="1"/>
    </o:shapelayout>
  </w:shapeDefaults>
  <w:decimalSymbol w:val="."/>
  <w:listSeparator w:val=","/>
  <w15:docId w15:val="{EECE25DF-3951-41D6-904E-7B40B0B4B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29CD"/>
    <w:pPr>
      <w:spacing w:before="120" w:after="240" w:line="360" w:lineRule="auto"/>
      <w:jc w:val="both"/>
    </w:pPr>
    <w:rPr>
      <w:rFonts w:ascii="Franklin Gothic Book" w:hAnsi="Franklin Gothic Book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6F11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F11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F11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6F11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6F11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6F11"/>
    <w:pPr>
      <w:spacing w:before="240" w:after="60"/>
      <w:outlineLvl w:val="5"/>
    </w:pPr>
    <w:rPr>
      <w:rFonts w:ascii="Calibri" w:eastAsia="Times New Roman" w:hAnsi="Calibr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6F11"/>
    <w:pPr>
      <w:spacing w:before="240" w:after="60"/>
      <w:outlineLvl w:val="6"/>
    </w:pPr>
    <w:rPr>
      <w:rFonts w:ascii="Calibri" w:eastAsia="Times New Roman" w:hAnsi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7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0E2"/>
  </w:style>
  <w:style w:type="paragraph" w:styleId="Footer">
    <w:name w:val="footer"/>
    <w:basedOn w:val="Normal"/>
    <w:link w:val="FooterChar"/>
    <w:uiPriority w:val="99"/>
    <w:unhideWhenUsed/>
    <w:rsid w:val="00D97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0E2"/>
  </w:style>
  <w:style w:type="paragraph" w:styleId="BalloonText">
    <w:name w:val="Balloon Text"/>
    <w:basedOn w:val="Normal"/>
    <w:link w:val="BalloonTextChar"/>
    <w:uiPriority w:val="99"/>
    <w:semiHidden/>
    <w:unhideWhenUsed/>
    <w:rsid w:val="00D970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970E2"/>
    <w:rPr>
      <w:rFonts w:ascii="Tahoma" w:hAnsi="Tahoma" w:cs="Tahoma"/>
      <w:sz w:val="16"/>
      <w:szCs w:val="16"/>
    </w:rPr>
  </w:style>
  <w:style w:type="paragraph" w:customStyle="1" w:styleId="MainHeading-NM">
    <w:name w:val="Main_Heading-NM"/>
    <w:basedOn w:val="Normal"/>
    <w:next w:val="Normal"/>
    <w:autoRedefine/>
    <w:qFormat/>
    <w:rsid w:val="00C2399F"/>
    <w:pPr>
      <w:pageBreakBefore/>
      <w:widowControl w:val="0"/>
      <w:numPr>
        <w:numId w:val="3"/>
      </w:numPr>
      <w:pBdr>
        <w:bottom w:val="single" w:sz="8" w:space="4" w:color="1F497D"/>
      </w:pBdr>
      <w:shd w:val="clear" w:color="auto" w:fill="DAEEF3"/>
      <w:tabs>
        <w:tab w:val="left" w:pos="900"/>
      </w:tabs>
      <w:spacing w:after="360" w:line="240" w:lineRule="auto"/>
      <w:ind w:left="907" w:hanging="907"/>
      <w:jc w:val="left"/>
    </w:pPr>
    <w:rPr>
      <w:rFonts w:ascii="Franklin Gothic Demi Cond" w:hAnsi="Franklin Gothic Demi Cond"/>
      <w:caps/>
      <w:color w:val="1F497D"/>
      <w:sz w:val="38"/>
      <w:szCs w:val="34"/>
    </w:rPr>
  </w:style>
  <w:style w:type="paragraph" w:styleId="NormalWeb">
    <w:name w:val="Normal (Web)"/>
    <w:basedOn w:val="Normal"/>
    <w:uiPriority w:val="99"/>
    <w:semiHidden/>
    <w:unhideWhenUsed/>
    <w:rsid w:val="008E1D4D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</w:rPr>
  </w:style>
  <w:style w:type="paragraph" w:customStyle="1" w:styleId="Head2NM">
    <w:name w:val="Head2_NM"/>
    <w:basedOn w:val="Normal"/>
    <w:autoRedefine/>
    <w:qFormat/>
    <w:rsid w:val="003D79DA"/>
    <w:pPr>
      <w:numPr>
        <w:ilvl w:val="1"/>
        <w:numId w:val="3"/>
      </w:numPr>
      <w:tabs>
        <w:tab w:val="left" w:pos="1080"/>
      </w:tabs>
      <w:spacing w:line="240" w:lineRule="auto"/>
      <w:ind w:left="1080" w:hanging="1080"/>
      <w:jc w:val="left"/>
    </w:pPr>
    <w:rPr>
      <w:rFonts w:ascii="Franklin Gothic Medium Cond" w:hAnsi="Franklin Gothic Medium Cond"/>
      <w:caps/>
      <w:color w:val="244061"/>
      <w:sz w:val="28"/>
      <w:szCs w:val="28"/>
    </w:rPr>
  </w:style>
  <w:style w:type="paragraph" w:customStyle="1" w:styleId="Head3NM">
    <w:name w:val="Head3_NM"/>
    <w:basedOn w:val="Head2NM"/>
    <w:qFormat/>
    <w:rsid w:val="003D79DA"/>
    <w:pPr>
      <w:numPr>
        <w:ilvl w:val="2"/>
      </w:numPr>
      <w:tabs>
        <w:tab w:val="clear" w:pos="1080"/>
        <w:tab w:val="left" w:pos="1260"/>
      </w:tabs>
      <w:ind w:left="1260" w:hanging="1260"/>
    </w:pPr>
    <w:rPr>
      <w:color w:val="365F91"/>
      <w:sz w:val="26"/>
    </w:rPr>
  </w:style>
  <w:style w:type="paragraph" w:customStyle="1" w:styleId="head4NM">
    <w:name w:val="head4_NM"/>
    <w:basedOn w:val="Head3NM"/>
    <w:qFormat/>
    <w:rsid w:val="003D79DA"/>
    <w:pPr>
      <w:numPr>
        <w:ilvl w:val="3"/>
      </w:numPr>
      <w:ind w:left="1260" w:hanging="1260"/>
    </w:pPr>
    <w:rPr>
      <w:color w:val="404040"/>
      <w:sz w:val="24"/>
    </w:rPr>
  </w:style>
  <w:style w:type="paragraph" w:customStyle="1" w:styleId="Head5NM">
    <w:name w:val="Head5_NM"/>
    <w:basedOn w:val="head4NM"/>
    <w:autoRedefine/>
    <w:qFormat/>
    <w:rsid w:val="009D2F3C"/>
    <w:pPr>
      <w:numPr>
        <w:ilvl w:val="4"/>
      </w:numPr>
      <w:tabs>
        <w:tab w:val="clear" w:pos="1260"/>
        <w:tab w:val="left" w:pos="1530"/>
      </w:tabs>
      <w:ind w:left="1530" w:hanging="1530"/>
    </w:pPr>
  </w:style>
  <w:style w:type="paragraph" w:customStyle="1" w:styleId="Head6NM">
    <w:name w:val="Head6_NM"/>
    <w:basedOn w:val="Head5NM"/>
    <w:autoRedefine/>
    <w:qFormat/>
    <w:rsid w:val="003643F8"/>
    <w:pPr>
      <w:numPr>
        <w:ilvl w:val="5"/>
      </w:numPr>
      <w:tabs>
        <w:tab w:val="left" w:pos="1440"/>
      </w:tabs>
      <w:ind w:left="1440" w:hanging="1440"/>
    </w:pPr>
    <w:rPr>
      <w:sz w:val="22"/>
    </w:rPr>
  </w:style>
  <w:style w:type="paragraph" w:customStyle="1" w:styleId="Head7NM">
    <w:name w:val="Head7_NM"/>
    <w:basedOn w:val="Head6NM"/>
    <w:autoRedefine/>
    <w:qFormat/>
    <w:rsid w:val="003643F8"/>
    <w:pPr>
      <w:numPr>
        <w:ilvl w:val="6"/>
      </w:numPr>
      <w:tabs>
        <w:tab w:val="clear" w:pos="1440"/>
        <w:tab w:val="left" w:pos="1620"/>
      </w:tabs>
      <w:ind w:left="1620" w:hanging="1620"/>
    </w:pPr>
  </w:style>
  <w:style w:type="paragraph" w:customStyle="1" w:styleId="TablefigurestyleNM">
    <w:name w:val="Table_figure_style_NM"/>
    <w:basedOn w:val="Normal"/>
    <w:next w:val="Normal"/>
    <w:autoRedefine/>
    <w:qFormat/>
    <w:rsid w:val="00D466D8"/>
    <w:pPr>
      <w:pBdr>
        <w:left w:val="single" w:sz="8" w:space="4" w:color="000000"/>
        <w:bottom w:val="single" w:sz="8" w:space="1" w:color="000000"/>
      </w:pBdr>
      <w:spacing w:line="240" w:lineRule="auto"/>
      <w:jc w:val="left"/>
    </w:pPr>
    <w:rPr>
      <w:rFonts w:ascii="Franklin Gothic Demi Cond" w:hAnsi="Franklin Gothic Demi Cond" w:cs="Segoe UI Semibold"/>
      <w:color w:val="365F91"/>
      <w:sz w:val="34"/>
      <w:szCs w:val="32"/>
    </w:rPr>
  </w:style>
  <w:style w:type="paragraph" w:styleId="TOC3">
    <w:name w:val="toc 3"/>
    <w:next w:val="Normal"/>
    <w:autoRedefine/>
    <w:uiPriority w:val="39"/>
    <w:rsid w:val="004129CD"/>
    <w:pPr>
      <w:tabs>
        <w:tab w:val="left" w:pos="2448"/>
        <w:tab w:val="right" w:leader="dot" w:pos="9630"/>
      </w:tabs>
      <w:spacing w:after="100"/>
      <w:ind w:left="2376" w:right="720" w:hanging="1080"/>
    </w:pPr>
    <w:rPr>
      <w:rFonts w:ascii="Franklin Gothic Medium Cond" w:eastAsia="Times New Roman" w:hAnsi="Franklin Gothic Medium Cond"/>
      <w:caps/>
      <w:noProof/>
      <w:color w:val="404040"/>
      <w:sz w:val="21"/>
      <w:lang w:eastAsia="en-IN"/>
    </w:rPr>
  </w:style>
  <w:style w:type="paragraph" w:styleId="TOC4">
    <w:name w:val="toc 4"/>
    <w:next w:val="Normal"/>
    <w:autoRedefine/>
    <w:uiPriority w:val="39"/>
    <w:rsid w:val="004129CD"/>
    <w:pPr>
      <w:tabs>
        <w:tab w:val="left" w:pos="3420"/>
        <w:tab w:val="right" w:leader="dot" w:pos="9630"/>
      </w:tabs>
      <w:spacing w:after="100"/>
      <w:ind w:left="3420" w:right="720" w:hanging="990"/>
    </w:pPr>
    <w:rPr>
      <w:rFonts w:ascii="Franklin Gothic Medium Cond" w:eastAsia="Times New Roman" w:hAnsi="Franklin Gothic Medium Cond"/>
      <w:noProof/>
      <w:color w:val="404040"/>
      <w:sz w:val="21"/>
      <w:lang w:eastAsia="en-IN"/>
    </w:rPr>
  </w:style>
  <w:style w:type="paragraph" w:styleId="TOC2">
    <w:name w:val="toc 2"/>
    <w:next w:val="Normal"/>
    <w:autoRedefine/>
    <w:uiPriority w:val="39"/>
    <w:rsid w:val="004129CD"/>
    <w:pPr>
      <w:tabs>
        <w:tab w:val="left" w:pos="1379"/>
        <w:tab w:val="right" w:leader="dot" w:pos="9630"/>
      </w:tabs>
      <w:spacing w:after="100"/>
      <w:ind w:left="1296" w:right="720" w:hanging="864"/>
    </w:pPr>
    <w:rPr>
      <w:rFonts w:ascii="Franklin Gothic Medium Cond" w:eastAsia="Times New Roman" w:hAnsi="Franklin Gothic Medium Cond"/>
      <w:caps/>
      <w:noProof/>
      <w:color w:val="00487E"/>
      <w:sz w:val="22"/>
      <w:lang w:eastAsia="en-IN"/>
    </w:rPr>
  </w:style>
  <w:style w:type="paragraph" w:styleId="TOC1">
    <w:name w:val="toc 1"/>
    <w:next w:val="Normal"/>
    <w:autoRedefine/>
    <w:uiPriority w:val="39"/>
    <w:rsid w:val="004129CD"/>
    <w:pPr>
      <w:tabs>
        <w:tab w:val="right" w:leader="dot" w:pos="9630"/>
      </w:tabs>
      <w:spacing w:before="240" w:line="360" w:lineRule="auto"/>
      <w:ind w:left="432" w:right="720" w:hanging="432"/>
    </w:pPr>
    <w:rPr>
      <w:rFonts w:ascii="Franklin Gothic Medium Cond" w:eastAsia="Times New Roman" w:hAnsi="Franklin Gothic Medium Cond"/>
      <w:caps/>
      <w:noProof/>
      <w:color w:val="244061"/>
      <w:sz w:val="28"/>
      <w:lang w:eastAsia="en-IN"/>
    </w:rPr>
  </w:style>
  <w:style w:type="paragraph" w:customStyle="1" w:styleId="TOC5">
    <w:name w:val="TOC5"/>
    <w:next w:val="Normal"/>
    <w:autoRedefine/>
    <w:qFormat/>
    <w:rsid w:val="0063258E"/>
    <w:pPr>
      <w:tabs>
        <w:tab w:val="left" w:pos="4590"/>
        <w:tab w:val="right" w:pos="10440"/>
      </w:tabs>
      <w:spacing w:after="40"/>
      <w:ind w:left="4593" w:right="806" w:hanging="1166"/>
    </w:pPr>
    <w:rPr>
      <w:rFonts w:ascii="Franklin Gothic Medium Cond" w:eastAsia="Times New Roman" w:hAnsi="Franklin Gothic Medium Cond"/>
      <w:noProof/>
      <w:color w:val="595959"/>
      <w:sz w:val="21"/>
      <w:lang w:eastAsia="en-IN"/>
    </w:rPr>
  </w:style>
  <w:style w:type="paragraph" w:customStyle="1" w:styleId="TOC6">
    <w:name w:val="TOC6"/>
    <w:next w:val="Normal"/>
    <w:autoRedefine/>
    <w:qFormat/>
    <w:rsid w:val="00BF55FA"/>
    <w:pPr>
      <w:tabs>
        <w:tab w:val="left" w:pos="5760"/>
        <w:tab w:val="right" w:pos="10440"/>
      </w:tabs>
      <w:spacing w:after="40"/>
      <w:ind w:left="5760" w:right="994" w:hanging="1166"/>
    </w:pPr>
    <w:rPr>
      <w:rFonts w:ascii="Franklin Gothic Medium Cond" w:eastAsia="Times New Roman" w:hAnsi="Franklin Gothic Medium Cond"/>
      <w:noProof/>
      <w:color w:val="595959"/>
      <w:sz w:val="21"/>
      <w:lang w:eastAsia="en-IN"/>
    </w:rPr>
  </w:style>
  <w:style w:type="paragraph" w:customStyle="1" w:styleId="TOC7">
    <w:name w:val="TOC7"/>
    <w:autoRedefine/>
    <w:qFormat/>
    <w:rsid w:val="00BF55FA"/>
    <w:pPr>
      <w:tabs>
        <w:tab w:val="left" w:pos="7020"/>
        <w:tab w:val="right" w:pos="10440"/>
      </w:tabs>
      <w:ind w:left="7020" w:right="810" w:hanging="1260"/>
    </w:pPr>
    <w:rPr>
      <w:rFonts w:ascii="Franklin Gothic Medium Cond" w:eastAsia="Times New Roman" w:hAnsi="Franklin Gothic Medium Cond"/>
      <w:noProof/>
      <w:color w:val="595959"/>
      <w:lang w:eastAsia="en-IN"/>
    </w:rPr>
  </w:style>
  <w:style w:type="character" w:customStyle="1" w:styleId="Heading1Char">
    <w:name w:val="Heading 1 Char"/>
    <w:link w:val="Heading1"/>
    <w:uiPriority w:val="9"/>
    <w:rsid w:val="00906F11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906F11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906F11"/>
    <w:rPr>
      <w:rFonts w:ascii="Cambria" w:eastAsia="Times New Roman" w:hAnsi="Cambria" w:cs="Times New Roman"/>
      <w:b/>
      <w:bCs/>
      <w:sz w:val="26"/>
      <w:szCs w:val="26"/>
    </w:rPr>
  </w:style>
  <w:style w:type="paragraph" w:styleId="TOC50">
    <w:name w:val="toc 5"/>
    <w:basedOn w:val="TOC5"/>
    <w:next w:val="Normal"/>
    <w:autoRedefine/>
    <w:uiPriority w:val="39"/>
    <w:unhideWhenUsed/>
    <w:rsid w:val="007913B3"/>
    <w:pPr>
      <w:tabs>
        <w:tab w:val="clear" w:pos="10440"/>
        <w:tab w:val="right" w:leader="dot" w:pos="9630"/>
      </w:tabs>
      <w:ind w:left="4590" w:hanging="1170"/>
    </w:pPr>
  </w:style>
  <w:style w:type="paragraph" w:styleId="TOC60">
    <w:name w:val="toc 6"/>
    <w:basedOn w:val="TOC6"/>
    <w:next w:val="Normal"/>
    <w:autoRedefine/>
    <w:uiPriority w:val="39"/>
    <w:unhideWhenUsed/>
    <w:rsid w:val="0063258E"/>
  </w:style>
  <w:style w:type="paragraph" w:styleId="TOC70">
    <w:name w:val="toc 7"/>
    <w:basedOn w:val="TOC7"/>
    <w:next w:val="Normal"/>
    <w:autoRedefine/>
    <w:uiPriority w:val="39"/>
    <w:unhideWhenUsed/>
    <w:rsid w:val="0063258E"/>
  </w:style>
  <w:style w:type="character" w:customStyle="1" w:styleId="Heading4Char">
    <w:name w:val="Heading 4 Char"/>
    <w:link w:val="Heading4"/>
    <w:uiPriority w:val="9"/>
    <w:semiHidden/>
    <w:rsid w:val="00906F11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906F11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906F11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semiHidden/>
    <w:rsid w:val="00906F11"/>
    <w:rPr>
      <w:rFonts w:ascii="Calibri" w:eastAsia="Times New Roman" w:hAnsi="Calibri" w:cs="Times New Roman"/>
      <w:sz w:val="24"/>
      <w:szCs w:val="24"/>
    </w:rPr>
  </w:style>
  <w:style w:type="paragraph" w:customStyle="1" w:styleId="TableNoNM">
    <w:name w:val="Table_No_NM"/>
    <w:basedOn w:val="Normal"/>
    <w:autoRedefine/>
    <w:qFormat/>
    <w:rsid w:val="00980858"/>
    <w:pPr>
      <w:numPr>
        <w:numId w:val="15"/>
      </w:numPr>
      <w:tabs>
        <w:tab w:val="left" w:pos="1170"/>
      </w:tabs>
      <w:spacing w:before="0" w:line="240" w:lineRule="auto"/>
      <w:ind w:left="1166" w:hanging="1166"/>
      <w:jc w:val="left"/>
    </w:pPr>
    <w:rPr>
      <w:rFonts w:ascii="Franklin Gothic Medium Cond" w:hAnsi="Franklin Gothic Medium Cond"/>
      <w:caps/>
      <w:color w:val="1F497D"/>
      <w:sz w:val="24"/>
      <w:szCs w:val="26"/>
    </w:rPr>
  </w:style>
  <w:style w:type="paragraph" w:customStyle="1" w:styleId="FIGnoNM">
    <w:name w:val="FIG_no_NM"/>
    <w:basedOn w:val="Normal"/>
    <w:autoRedefine/>
    <w:qFormat/>
    <w:rsid w:val="00737623"/>
    <w:pPr>
      <w:numPr>
        <w:numId w:val="16"/>
      </w:numPr>
      <w:tabs>
        <w:tab w:val="left" w:pos="1170"/>
      </w:tabs>
      <w:spacing w:line="240" w:lineRule="auto"/>
      <w:ind w:left="1166" w:hanging="1166"/>
      <w:jc w:val="left"/>
    </w:pPr>
    <w:rPr>
      <w:rFonts w:ascii="Franklin Gothic Medium Cond" w:hAnsi="Franklin Gothic Medium Cond"/>
      <w:caps/>
      <w:color w:val="1F497D"/>
      <w:sz w:val="24"/>
      <w:szCs w:val="24"/>
    </w:rPr>
  </w:style>
  <w:style w:type="paragraph" w:customStyle="1" w:styleId="TOCFigTableNM">
    <w:name w:val="TOC_Fig_Table_NM"/>
    <w:basedOn w:val="Normal"/>
    <w:qFormat/>
    <w:rsid w:val="001D6423"/>
    <w:pPr>
      <w:tabs>
        <w:tab w:val="left" w:pos="1170"/>
        <w:tab w:val="right" w:pos="10440"/>
      </w:tabs>
      <w:spacing w:before="0" w:line="240" w:lineRule="auto"/>
      <w:ind w:left="1166" w:right="1080" w:hanging="1166"/>
    </w:pPr>
    <w:rPr>
      <w:rFonts w:ascii="Franklin Gothic Medium Cond" w:hAnsi="Franklin Gothic Medium Cond"/>
      <w:caps/>
      <w:color w:val="0F243E"/>
      <w:szCs w:val="20"/>
    </w:rPr>
  </w:style>
  <w:style w:type="paragraph" w:styleId="TOAHeading">
    <w:name w:val="toa heading"/>
    <w:basedOn w:val="Normal"/>
    <w:next w:val="Normal"/>
    <w:uiPriority w:val="99"/>
    <w:unhideWhenUsed/>
    <w:rsid w:val="00F52E0D"/>
    <w:rPr>
      <w:rFonts w:ascii="Cambria" w:eastAsia="Times New Roman" w:hAnsi="Cambria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911D9B"/>
    <w:pPr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4129CD"/>
    <w:pPr>
      <w:tabs>
        <w:tab w:val="left" w:pos="1170"/>
        <w:tab w:val="right" w:leader="dot" w:pos="9630"/>
      </w:tabs>
      <w:spacing w:line="240" w:lineRule="auto"/>
      <w:ind w:left="1170" w:right="990" w:hanging="1170"/>
    </w:pPr>
    <w:rPr>
      <w:caps/>
      <w:noProof/>
    </w:rPr>
  </w:style>
  <w:style w:type="paragraph" w:styleId="TOC8">
    <w:name w:val="toc 8"/>
    <w:basedOn w:val="Normal"/>
    <w:next w:val="Normal"/>
    <w:autoRedefine/>
    <w:uiPriority w:val="39"/>
    <w:unhideWhenUsed/>
    <w:rsid w:val="00416EC3"/>
    <w:pPr>
      <w:spacing w:before="0" w:after="100" w:line="276" w:lineRule="auto"/>
      <w:ind w:left="1540"/>
      <w:jc w:val="left"/>
    </w:pPr>
    <w:rPr>
      <w:rFonts w:ascii="Calibri" w:eastAsia="Times New Roman" w:hAnsi="Calibri"/>
    </w:rPr>
  </w:style>
  <w:style w:type="paragraph" w:styleId="TOC9">
    <w:name w:val="toc 9"/>
    <w:basedOn w:val="Normal"/>
    <w:next w:val="Normal"/>
    <w:autoRedefine/>
    <w:uiPriority w:val="39"/>
    <w:unhideWhenUsed/>
    <w:rsid w:val="00416EC3"/>
    <w:pPr>
      <w:spacing w:before="0" w:after="100" w:line="276" w:lineRule="auto"/>
      <w:ind w:left="1760"/>
      <w:jc w:val="left"/>
    </w:pPr>
    <w:rPr>
      <w:rFonts w:ascii="Calibri" w:eastAsia="Times New Roman" w:hAnsi="Calibri"/>
    </w:rPr>
  </w:style>
  <w:style w:type="table" w:styleId="TableGrid">
    <w:name w:val="Table Grid"/>
    <w:basedOn w:val="TableNormal"/>
    <w:uiPriority w:val="59"/>
    <w:rsid w:val="001147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114772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3-Accent1">
    <w:name w:val="Medium Grid 3 Accent 1"/>
    <w:basedOn w:val="TableNormal"/>
    <w:uiPriority w:val="69"/>
    <w:rsid w:val="0011477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3">
    <w:name w:val="Medium Grid 3 Accent 3"/>
    <w:basedOn w:val="TableNormal"/>
    <w:uiPriority w:val="69"/>
    <w:rsid w:val="0011477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rsid w:val="0011477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rsid w:val="0011477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LightGrid-Accent1">
    <w:name w:val="Light Grid Accent 1"/>
    <w:aliases w:val="Light_blue_NM"/>
    <w:basedOn w:val="LightGrid"/>
    <w:uiPriority w:val="62"/>
    <w:rsid w:val="00617DFF"/>
    <w:pPr>
      <w:jc w:val="center"/>
    </w:pPr>
    <w:rPr>
      <w:rFonts w:ascii="Franklin Gothic Medium Cond" w:hAnsi="Franklin Gothic Medium Cond"/>
      <w:sz w:val="18"/>
      <w:lang w:val="en-IN" w:eastAsia="en-IN"/>
    </w:rPr>
    <w:tblPr>
      <w:jc w:val="center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rPr>
      <w:jc w:val="center"/>
    </w:trPr>
    <w:tcPr>
      <w:vAlign w:val="center"/>
    </w:tcPr>
    <w:tblStylePr w:type="firstRow">
      <w:pPr>
        <w:spacing w:before="0" w:after="0" w:line="240" w:lineRule="auto"/>
        <w:jc w:val="center"/>
      </w:pPr>
      <w:rPr>
        <w:rFonts w:ascii="Segoe UI Semibold" w:eastAsia="Times New Roman" w:hAnsi="Segoe UI Semibold" w:cs="Times New Roman"/>
        <w:b w:val="0"/>
        <w:bCs/>
        <w:sz w:val="20"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 Semibold" w:eastAsia="Times New Roman" w:hAnsi="Segoe UI Semibold" w:cs="Times New Roman"/>
        <w:b w:val="0"/>
        <w:bCs/>
        <w:sz w:val="18"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SourceNM">
    <w:name w:val="Source_NM"/>
    <w:basedOn w:val="Normal"/>
    <w:autoRedefine/>
    <w:qFormat/>
    <w:rsid w:val="00FC5CE0"/>
    <w:pPr>
      <w:spacing w:line="240" w:lineRule="auto"/>
      <w:jc w:val="left"/>
    </w:pPr>
    <w:rPr>
      <w:i/>
      <w:color w:val="404040"/>
      <w:sz w:val="15"/>
      <w:szCs w:val="15"/>
    </w:rPr>
  </w:style>
  <w:style w:type="paragraph" w:customStyle="1" w:styleId="Table1Left">
    <w:name w:val="Table1_Left"/>
    <w:basedOn w:val="Table1Header"/>
    <w:autoRedefine/>
    <w:qFormat/>
    <w:rsid w:val="001122CE"/>
    <w:pPr>
      <w:jc w:val="left"/>
    </w:pPr>
    <w:rPr>
      <w:color w:val="auto"/>
    </w:rPr>
  </w:style>
  <w:style w:type="table" w:styleId="LightGrid">
    <w:name w:val="Light Grid"/>
    <w:basedOn w:val="TableNormal"/>
    <w:uiPriority w:val="62"/>
    <w:rsid w:val="00E6522B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Table1Header">
    <w:name w:val="Table1_Header"/>
    <w:basedOn w:val="Table1CAGR"/>
    <w:autoRedefine/>
    <w:qFormat/>
    <w:rsid w:val="00F50759"/>
    <w:pPr>
      <w:spacing w:before="40" w:after="40"/>
    </w:pPr>
    <w:rPr>
      <w:rFonts w:eastAsia="Times New Roman"/>
      <w:bCs/>
      <w:color w:val="FFFFFF"/>
    </w:rPr>
  </w:style>
  <w:style w:type="paragraph" w:customStyle="1" w:styleId="Table1Right">
    <w:name w:val="Table1_Right"/>
    <w:autoRedefine/>
    <w:qFormat/>
    <w:rsid w:val="001122CE"/>
    <w:pPr>
      <w:jc w:val="right"/>
    </w:pPr>
    <w:rPr>
      <w:rFonts w:ascii="Franklin Gothic Medium Cond" w:hAnsi="Franklin Gothic Medium Cond"/>
      <w:sz w:val="16"/>
      <w:szCs w:val="18"/>
    </w:rPr>
  </w:style>
  <w:style w:type="paragraph" w:customStyle="1" w:styleId="Table1CAGR">
    <w:name w:val="Table1_CAGR"/>
    <w:autoRedefine/>
    <w:qFormat/>
    <w:rsid w:val="001122CE"/>
    <w:pPr>
      <w:jc w:val="center"/>
    </w:pPr>
    <w:rPr>
      <w:rFonts w:ascii="Franklin Gothic Medium Cond" w:hAnsi="Franklin Gothic Medium Cond"/>
      <w:sz w:val="16"/>
      <w:szCs w:val="18"/>
    </w:rPr>
  </w:style>
  <w:style w:type="character" w:styleId="Hyperlink">
    <w:name w:val="Hyperlink"/>
    <w:uiPriority w:val="99"/>
    <w:unhideWhenUsed/>
    <w:rsid w:val="00D638EA"/>
    <w:rPr>
      <w:color w:val="0000FF"/>
      <w:u w:val="single"/>
    </w:rPr>
  </w:style>
  <w:style w:type="table" w:customStyle="1" w:styleId="TableStyleNM">
    <w:name w:val="Table_Style_NM"/>
    <w:basedOn w:val="LightGrid-Accent1"/>
    <w:uiPriority w:val="99"/>
    <w:rsid w:val="00270B99"/>
    <w:tblPr>
      <w:tblBorders>
        <w:top w:val="single" w:sz="8" w:space="0" w:color="1F497D"/>
        <w:left w:val="single" w:sz="8" w:space="0" w:color="1F497D"/>
        <w:bottom w:val="single" w:sz="8" w:space="0" w:color="1F497D"/>
        <w:right w:val="single" w:sz="8" w:space="0" w:color="1F497D"/>
        <w:insideH w:val="single" w:sz="8" w:space="0" w:color="1F497D"/>
        <w:insideV w:val="single" w:sz="8" w:space="0" w:color="1F497D"/>
      </w:tblBorders>
    </w:tblPr>
    <w:tblStylePr w:type="firstRow">
      <w:pPr>
        <w:spacing w:before="0" w:after="0" w:line="240" w:lineRule="auto"/>
        <w:jc w:val="center"/>
      </w:pPr>
      <w:rPr>
        <w:rFonts w:ascii="Franklin Gothic Book" w:eastAsia="Times New Roman" w:hAnsi="Franklin Gothic Book" w:cs="Times New Roman"/>
        <w:b w:val="0"/>
        <w:bCs/>
        <w:sz w:val="20"/>
      </w:rPr>
      <w:tblPr/>
      <w:tcPr>
        <w:tcBorders>
          <w:top w:val="nil"/>
          <w:left w:val="nil"/>
          <w:bottom w:val="nil"/>
          <w:right w:val="nil"/>
          <w:insideH w:val="single" w:sz="4" w:space="0" w:color="FFFFFF"/>
          <w:insideV w:val="single" w:sz="4" w:space="0" w:color="FFFFFF"/>
        </w:tcBorders>
        <w:shd w:val="clear" w:color="auto" w:fill="1F497D"/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pPr>
        <w:jc w:val="left"/>
      </w:pPr>
      <w:rPr>
        <w:rFonts w:ascii="Franklin Gothic Book" w:eastAsia="Times New Roman" w:hAnsi="Franklin Gothic Book" w:cs="Times New Roman"/>
        <w:b w:val="0"/>
        <w:bCs/>
        <w:sz w:val="18"/>
      </w:rPr>
      <w:tblPr/>
      <w:tcPr>
        <w:tcBorders>
          <w:left w:val="nil"/>
        </w:tcBorders>
      </w:tc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  <w:tblStylePr w:type="neCell">
      <w:tblPr/>
      <w:tcPr>
        <w:tcBorders>
          <w:right w:val="single" w:sz="4" w:space="0" w:color="1F497D"/>
        </w:tcBorders>
      </w:tcPr>
    </w:tblStylePr>
    <w:tblStylePr w:type="nwCell">
      <w:tblPr/>
      <w:tcPr>
        <w:tcBorders>
          <w:left w:val="single" w:sz="4" w:space="0" w:color="1F497D"/>
          <w:insideH w:val="nil"/>
          <w:insideV w:val="nil"/>
        </w:tcBorders>
      </w:tcPr>
    </w:tblStylePr>
  </w:style>
  <w:style w:type="character" w:styleId="PageNumber">
    <w:name w:val="page number"/>
    <w:uiPriority w:val="99"/>
    <w:unhideWhenUsed/>
    <w:rsid w:val="00BB26AD"/>
  </w:style>
  <w:style w:type="paragraph" w:customStyle="1" w:styleId="FigBorderNM">
    <w:name w:val="Fig_Border_NM"/>
    <w:basedOn w:val="Normal"/>
    <w:autoRedefine/>
    <w:qFormat/>
    <w:rsid w:val="000B36F2"/>
    <w:pPr>
      <w:pBdr>
        <w:top w:val="single" w:sz="8" w:space="2" w:color="1F497D"/>
        <w:bottom w:val="single" w:sz="8" w:space="2" w:color="1F497D"/>
      </w:pBdr>
      <w:spacing w:line="240" w:lineRule="auto"/>
      <w:jc w:val="center"/>
    </w:pPr>
  </w:style>
  <w:style w:type="paragraph" w:customStyle="1" w:styleId="HeaderTitle">
    <w:name w:val="Header_Title"/>
    <w:basedOn w:val="Normal"/>
    <w:qFormat/>
    <w:rsid w:val="004E7BDD"/>
    <w:pPr>
      <w:spacing w:line="240" w:lineRule="auto"/>
      <w:jc w:val="left"/>
    </w:pPr>
    <w:rPr>
      <w:rFonts w:ascii="Franklin Gothic Medium Cond" w:hAnsi="Franklin Gothic Medium Cond"/>
      <w:color w:val="FFFFFF"/>
    </w:rPr>
  </w:style>
  <w:style w:type="table" w:styleId="LightShading">
    <w:name w:val="Light Shading"/>
    <w:basedOn w:val="TableNormal"/>
    <w:uiPriority w:val="60"/>
    <w:rsid w:val="00E31C73"/>
    <w:rPr>
      <w:color w:val="000000"/>
    </w:rPr>
    <w:tblPr>
      <w:tblStyleRowBandSize w:val="1"/>
      <w:tblStyleColBandSize w:val="1"/>
      <w:jc w:val="center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rPr>
      <w:jc w:val="center"/>
    </w:trPr>
    <w:tcPr>
      <w:vAlign w:val="center"/>
    </w:tcPr>
    <w:tblStylePr w:type="firstRow">
      <w:pPr>
        <w:spacing w:before="0" w:after="0" w:line="240" w:lineRule="auto"/>
      </w:pPr>
      <w:rPr>
        <w:b w:val="0"/>
        <w:bCs/>
      </w:rPr>
      <w:tblPr/>
      <w:tcPr>
        <w:shd w:val="clear" w:color="auto" w:fill="0F243E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2Vert">
      <w:tblPr/>
      <w:tcPr>
        <w:tcBorders>
          <w:bottom w:val="nil"/>
        </w:tcBorders>
      </w:tcPr>
    </w:tblStylePr>
    <w:tblStylePr w:type="band1Horz">
      <w:tblPr/>
      <w:tcPr>
        <w:tcBorders>
          <w:top w:val="nil"/>
          <w:left w:val="nil"/>
          <w:bottom w:val="single" w:sz="4" w:space="0" w:color="1F497D"/>
          <w:right w:val="nil"/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top w:val="nil"/>
          <w:left w:val="nil"/>
          <w:bottom w:val="single" w:sz="4" w:space="0" w:color="1F497D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BulletNM">
    <w:name w:val="Table_Bullet_NM"/>
    <w:basedOn w:val="Table1Left"/>
    <w:autoRedefine/>
    <w:qFormat/>
    <w:rsid w:val="00F50759"/>
    <w:pPr>
      <w:numPr>
        <w:numId w:val="18"/>
      </w:numPr>
      <w:spacing w:before="20" w:after="20" w:line="264" w:lineRule="auto"/>
    </w:pPr>
    <w:rPr>
      <w:rFonts w:ascii="Franklin Gothic Book" w:hAnsi="Franklin Gothic Book"/>
      <w:szCs w:val="16"/>
    </w:rPr>
  </w:style>
  <w:style w:type="paragraph" w:customStyle="1" w:styleId="CoverHeadNM">
    <w:name w:val="Cover_Head_NM"/>
    <w:basedOn w:val="Normal"/>
    <w:autoRedefine/>
    <w:qFormat/>
    <w:rsid w:val="00352C7B"/>
    <w:pPr>
      <w:spacing w:line="240" w:lineRule="auto"/>
      <w:jc w:val="left"/>
    </w:pPr>
    <w:rPr>
      <w:rFonts w:ascii="Franklin Gothic Medium Cond" w:hAnsi="Franklin Gothic Medium Cond"/>
      <w:color w:val="1F497D"/>
      <w:sz w:val="70"/>
      <w:szCs w:val="70"/>
    </w:rPr>
  </w:style>
  <w:style w:type="table" w:styleId="LightShading-Accent3">
    <w:name w:val="Light Shading Accent 3"/>
    <w:basedOn w:val="TableNormal"/>
    <w:uiPriority w:val="60"/>
    <w:rsid w:val="00340C29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paragraph" w:customStyle="1" w:styleId="CoversubheadNM">
    <w:name w:val="Cover_subhead_NM"/>
    <w:autoRedefine/>
    <w:qFormat/>
    <w:rsid w:val="00352C7B"/>
    <w:rPr>
      <w:rFonts w:ascii="Franklin Gothic Medium Cond" w:hAnsi="Franklin Gothic Medium Cond"/>
      <w:color w:val="404040"/>
      <w:sz w:val="36"/>
      <w:szCs w:val="36"/>
    </w:rPr>
  </w:style>
  <w:style w:type="paragraph" w:customStyle="1" w:styleId="CoverwebsiteNM">
    <w:name w:val="Cover_website_NM"/>
    <w:autoRedefine/>
    <w:qFormat/>
    <w:rsid w:val="00A17011"/>
    <w:pPr>
      <w:jc w:val="center"/>
    </w:pPr>
    <w:rPr>
      <w:rFonts w:ascii="Franklin Gothic Medium Cond" w:hAnsi="Franklin Gothic Medium Cond"/>
      <w:color w:val="FFFFFF"/>
      <w:sz w:val="24"/>
      <w:szCs w:val="24"/>
    </w:rPr>
  </w:style>
  <w:style w:type="paragraph" w:customStyle="1" w:styleId="Table1normalNM">
    <w:name w:val="Table1_normal_NM"/>
    <w:basedOn w:val="TableBulletNM"/>
    <w:autoRedefine/>
    <w:qFormat/>
    <w:rsid w:val="00F50759"/>
    <w:pPr>
      <w:numPr>
        <w:numId w:val="0"/>
      </w:numPr>
      <w:spacing w:before="40"/>
    </w:pPr>
  </w:style>
  <w:style w:type="paragraph" w:customStyle="1" w:styleId="ReportBullet1NM">
    <w:name w:val="Report_Bullet1_NM"/>
    <w:basedOn w:val="Normal"/>
    <w:autoRedefine/>
    <w:qFormat/>
    <w:rsid w:val="00A162B4"/>
    <w:pPr>
      <w:numPr>
        <w:numId w:val="19"/>
      </w:numPr>
      <w:tabs>
        <w:tab w:val="left" w:pos="540"/>
      </w:tabs>
      <w:ind w:left="547"/>
      <w:jc w:val="left"/>
    </w:pPr>
  </w:style>
  <w:style w:type="paragraph" w:customStyle="1" w:styleId="ReportBullet2NM">
    <w:name w:val="Report_Bullet2_NM"/>
    <w:basedOn w:val="Normal"/>
    <w:autoRedefine/>
    <w:qFormat/>
    <w:rsid w:val="00A00B9E"/>
    <w:pPr>
      <w:numPr>
        <w:ilvl w:val="1"/>
        <w:numId w:val="19"/>
      </w:numPr>
      <w:tabs>
        <w:tab w:val="left" w:pos="990"/>
      </w:tabs>
      <w:ind w:left="990" w:hanging="450"/>
    </w:pPr>
  </w:style>
  <w:style w:type="paragraph" w:customStyle="1" w:styleId="BoldtextNM">
    <w:name w:val="Bold_text_NM"/>
    <w:basedOn w:val="Normal"/>
    <w:autoRedefine/>
    <w:qFormat/>
    <w:rsid w:val="00A00B9E"/>
    <w:pPr>
      <w:jc w:val="left"/>
    </w:pPr>
    <w:rPr>
      <w:rFonts w:ascii="Franklin Gothic Demi Cond" w:hAnsi="Franklin Gothic Demi Cond"/>
      <w:color w:val="4040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8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wnloads\Report_template_ne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5A11D-1214-47B3-82AB-A29930B67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Report_template_new</Template>
  <TotalTime>0</TotalTime>
  <Pages>2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Links>
    <vt:vector size="3456" baseType="variant">
      <vt:variant>
        <vt:i4>3080206</vt:i4>
      </vt:variant>
      <vt:variant>
        <vt:i4>3458</vt:i4>
      </vt:variant>
      <vt:variant>
        <vt:i4>0</vt:i4>
      </vt:variant>
      <vt:variant>
        <vt:i4>5</vt:i4>
      </vt:variant>
      <vt:variant>
        <vt:lpwstr/>
      </vt:variant>
      <vt:variant>
        <vt:lpwstr>_Toc1974856</vt:lpwstr>
      </vt:variant>
      <vt:variant>
        <vt:i4>3080206</vt:i4>
      </vt:variant>
      <vt:variant>
        <vt:i4>3452</vt:i4>
      </vt:variant>
      <vt:variant>
        <vt:i4>0</vt:i4>
      </vt:variant>
      <vt:variant>
        <vt:i4>5</vt:i4>
      </vt:variant>
      <vt:variant>
        <vt:lpwstr/>
      </vt:variant>
      <vt:variant>
        <vt:lpwstr>_Toc1974855</vt:lpwstr>
      </vt:variant>
      <vt:variant>
        <vt:i4>3080206</vt:i4>
      </vt:variant>
      <vt:variant>
        <vt:i4>3446</vt:i4>
      </vt:variant>
      <vt:variant>
        <vt:i4>0</vt:i4>
      </vt:variant>
      <vt:variant>
        <vt:i4>5</vt:i4>
      </vt:variant>
      <vt:variant>
        <vt:lpwstr/>
      </vt:variant>
      <vt:variant>
        <vt:lpwstr>_Toc1974854</vt:lpwstr>
      </vt:variant>
      <vt:variant>
        <vt:i4>3080206</vt:i4>
      </vt:variant>
      <vt:variant>
        <vt:i4>3440</vt:i4>
      </vt:variant>
      <vt:variant>
        <vt:i4>0</vt:i4>
      </vt:variant>
      <vt:variant>
        <vt:i4>5</vt:i4>
      </vt:variant>
      <vt:variant>
        <vt:lpwstr/>
      </vt:variant>
      <vt:variant>
        <vt:lpwstr>_Toc1974853</vt:lpwstr>
      </vt:variant>
      <vt:variant>
        <vt:i4>3080206</vt:i4>
      </vt:variant>
      <vt:variant>
        <vt:i4>3434</vt:i4>
      </vt:variant>
      <vt:variant>
        <vt:i4>0</vt:i4>
      </vt:variant>
      <vt:variant>
        <vt:i4>5</vt:i4>
      </vt:variant>
      <vt:variant>
        <vt:lpwstr/>
      </vt:variant>
      <vt:variant>
        <vt:lpwstr>_Toc1974852</vt:lpwstr>
      </vt:variant>
      <vt:variant>
        <vt:i4>3080206</vt:i4>
      </vt:variant>
      <vt:variant>
        <vt:i4>3428</vt:i4>
      </vt:variant>
      <vt:variant>
        <vt:i4>0</vt:i4>
      </vt:variant>
      <vt:variant>
        <vt:i4>5</vt:i4>
      </vt:variant>
      <vt:variant>
        <vt:lpwstr/>
      </vt:variant>
      <vt:variant>
        <vt:lpwstr>_Toc1974851</vt:lpwstr>
      </vt:variant>
      <vt:variant>
        <vt:i4>3014670</vt:i4>
      </vt:variant>
      <vt:variant>
        <vt:i4>3419</vt:i4>
      </vt:variant>
      <vt:variant>
        <vt:i4>0</vt:i4>
      </vt:variant>
      <vt:variant>
        <vt:i4>5</vt:i4>
      </vt:variant>
      <vt:variant>
        <vt:lpwstr/>
      </vt:variant>
      <vt:variant>
        <vt:lpwstr>_Toc1974847</vt:lpwstr>
      </vt:variant>
      <vt:variant>
        <vt:i4>3014670</vt:i4>
      </vt:variant>
      <vt:variant>
        <vt:i4>3413</vt:i4>
      </vt:variant>
      <vt:variant>
        <vt:i4>0</vt:i4>
      </vt:variant>
      <vt:variant>
        <vt:i4>5</vt:i4>
      </vt:variant>
      <vt:variant>
        <vt:lpwstr/>
      </vt:variant>
      <vt:variant>
        <vt:lpwstr>_Toc1974846</vt:lpwstr>
      </vt:variant>
      <vt:variant>
        <vt:i4>2555911</vt:i4>
      </vt:variant>
      <vt:variant>
        <vt:i4>3404</vt:i4>
      </vt:variant>
      <vt:variant>
        <vt:i4>0</vt:i4>
      </vt:variant>
      <vt:variant>
        <vt:i4>5</vt:i4>
      </vt:variant>
      <vt:variant>
        <vt:lpwstr/>
      </vt:variant>
      <vt:variant>
        <vt:lpwstr>_Toc3446024</vt:lpwstr>
      </vt:variant>
      <vt:variant>
        <vt:i4>2555911</vt:i4>
      </vt:variant>
      <vt:variant>
        <vt:i4>3398</vt:i4>
      </vt:variant>
      <vt:variant>
        <vt:i4>0</vt:i4>
      </vt:variant>
      <vt:variant>
        <vt:i4>5</vt:i4>
      </vt:variant>
      <vt:variant>
        <vt:lpwstr/>
      </vt:variant>
      <vt:variant>
        <vt:lpwstr>_Toc3446023</vt:lpwstr>
      </vt:variant>
      <vt:variant>
        <vt:i4>2555911</vt:i4>
      </vt:variant>
      <vt:variant>
        <vt:i4>3392</vt:i4>
      </vt:variant>
      <vt:variant>
        <vt:i4>0</vt:i4>
      </vt:variant>
      <vt:variant>
        <vt:i4>5</vt:i4>
      </vt:variant>
      <vt:variant>
        <vt:lpwstr/>
      </vt:variant>
      <vt:variant>
        <vt:lpwstr>_Toc3446022</vt:lpwstr>
      </vt:variant>
      <vt:variant>
        <vt:i4>2555911</vt:i4>
      </vt:variant>
      <vt:variant>
        <vt:i4>3386</vt:i4>
      </vt:variant>
      <vt:variant>
        <vt:i4>0</vt:i4>
      </vt:variant>
      <vt:variant>
        <vt:i4>5</vt:i4>
      </vt:variant>
      <vt:variant>
        <vt:lpwstr/>
      </vt:variant>
      <vt:variant>
        <vt:lpwstr>_Toc3446021</vt:lpwstr>
      </vt:variant>
      <vt:variant>
        <vt:i4>2555911</vt:i4>
      </vt:variant>
      <vt:variant>
        <vt:i4>3380</vt:i4>
      </vt:variant>
      <vt:variant>
        <vt:i4>0</vt:i4>
      </vt:variant>
      <vt:variant>
        <vt:i4>5</vt:i4>
      </vt:variant>
      <vt:variant>
        <vt:lpwstr/>
      </vt:variant>
      <vt:variant>
        <vt:lpwstr>_Toc3446020</vt:lpwstr>
      </vt:variant>
      <vt:variant>
        <vt:i4>2359303</vt:i4>
      </vt:variant>
      <vt:variant>
        <vt:i4>3374</vt:i4>
      </vt:variant>
      <vt:variant>
        <vt:i4>0</vt:i4>
      </vt:variant>
      <vt:variant>
        <vt:i4>5</vt:i4>
      </vt:variant>
      <vt:variant>
        <vt:lpwstr/>
      </vt:variant>
      <vt:variant>
        <vt:lpwstr>_Toc3446019</vt:lpwstr>
      </vt:variant>
      <vt:variant>
        <vt:i4>2359303</vt:i4>
      </vt:variant>
      <vt:variant>
        <vt:i4>3368</vt:i4>
      </vt:variant>
      <vt:variant>
        <vt:i4>0</vt:i4>
      </vt:variant>
      <vt:variant>
        <vt:i4>5</vt:i4>
      </vt:variant>
      <vt:variant>
        <vt:lpwstr/>
      </vt:variant>
      <vt:variant>
        <vt:lpwstr>_Toc3446018</vt:lpwstr>
      </vt:variant>
      <vt:variant>
        <vt:i4>2359303</vt:i4>
      </vt:variant>
      <vt:variant>
        <vt:i4>3362</vt:i4>
      </vt:variant>
      <vt:variant>
        <vt:i4>0</vt:i4>
      </vt:variant>
      <vt:variant>
        <vt:i4>5</vt:i4>
      </vt:variant>
      <vt:variant>
        <vt:lpwstr/>
      </vt:variant>
      <vt:variant>
        <vt:lpwstr>_Toc3446017</vt:lpwstr>
      </vt:variant>
      <vt:variant>
        <vt:i4>2359303</vt:i4>
      </vt:variant>
      <vt:variant>
        <vt:i4>3356</vt:i4>
      </vt:variant>
      <vt:variant>
        <vt:i4>0</vt:i4>
      </vt:variant>
      <vt:variant>
        <vt:i4>5</vt:i4>
      </vt:variant>
      <vt:variant>
        <vt:lpwstr/>
      </vt:variant>
      <vt:variant>
        <vt:lpwstr>_Toc3446016</vt:lpwstr>
      </vt:variant>
      <vt:variant>
        <vt:i4>2359303</vt:i4>
      </vt:variant>
      <vt:variant>
        <vt:i4>3350</vt:i4>
      </vt:variant>
      <vt:variant>
        <vt:i4>0</vt:i4>
      </vt:variant>
      <vt:variant>
        <vt:i4>5</vt:i4>
      </vt:variant>
      <vt:variant>
        <vt:lpwstr/>
      </vt:variant>
      <vt:variant>
        <vt:lpwstr>_Toc3446015</vt:lpwstr>
      </vt:variant>
      <vt:variant>
        <vt:i4>2359303</vt:i4>
      </vt:variant>
      <vt:variant>
        <vt:i4>3344</vt:i4>
      </vt:variant>
      <vt:variant>
        <vt:i4>0</vt:i4>
      </vt:variant>
      <vt:variant>
        <vt:i4>5</vt:i4>
      </vt:variant>
      <vt:variant>
        <vt:lpwstr/>
      </vt:variant>
      <vt:variant>
        <vt:lpwstr>_Toc3446014</vt:lpwstr>
      </vt:variant>
      <vt:variant>
        <vt:i4>2359303</vt:i4>
      </vt:variant>
      <vt:variant>
        <vt:i4>3338</vt:i4>
      </vt:variant>
      <vt:variant>
        <vt:i4>0</vt:i4>
      </vt:variant>
      <vt:variant>
        <vt:i4>5</vt:i4>
      </vt:variant>
      <vt:variant>
        <vt:lpwstr/>
      </vt:variant>
      <vt:variant>
        <vt:lpwstr>_Toc3446013</vt:lpwstr>
      </vt:variant>
      <vt:variant>
        <vt:i4>2359303</vt:i4>
      </vt:variant>
      <vt:variant>
        <vt:i4>3332</vt:i4>
      </vt:variant>
      <vt:variant>
        <vt:i4>0</vt:i4>
      </vt:variant>
      <vt:variant>
        <vt:i4>5</vt:i4>
      </vt:variant>
      <vt:variant>
        <vt:lpwstr/>
      </vt:variant>
      <vt:variant>
        <vt:lpwstr>_Toc3446012</vt:lpwstr>
      </vt:variant>
      <vt:variant>
        <vt:i4>2359303</vt:i4>
      </vt:variant>
      <vt:variant>
        <vt:i4>3326</vt:i4>
      </vt:variant>
      <vt:variant>
        <vt:i4>0</vt:i4>
      </vt:variant>
      <vt:variant>
        <vt:i4>5</vt:i4>
      </vt:variant>
      <vt:variant>
        <vt:lpwstr/>
      </vt:variant>
      <vt:variant>
        <vt:lpwstr>_Toc3446011</vt:lpwstr>
      </vt:variant>
      <vt:variant>
        <vt:i4>2359303</vt:i4>
      </vt:variant>
      <vt:variant>
        <vt:i4>3320</vt:i4>
      </vt:variant>
      <vt:variant>
        <vt:i4>0</vt:i4>
      </vt:variant>
      <vt:variant>
        <vt:i4>5</vt:i4>
      </vt:variant>
      <vt:variant>
        <vt:lpwstr/>
      </vt:variant>
      <vt:variant>
        <vt:lpwstr>_Toc3446010</vt:lpwstr>
      </vt:variant>
      <vt:variant>
        <vt:i4>2424839</vt:i4>
      </vt:variant>
      <vt:variant>
        <vt:i4>3314</vt:i4>
      </vt:variant>
      <vt:variant>
        <vt:i4>0</vt:i4>
      </vt:variant>
      <vt:variant>
        <vt:i4>5</vt:i4>
      </vt:variant>
      <vt:variant>
        <vt:lpwstr/>
      </vt:variant>
      <vt:variant>
        <vt:lpwstr>_Toc3446009</vt:lpwstr>
      </vt:variant>
      <vt:variant>
        <vt:i4>2424839</vt:i4>
      </vt:variant>
      <vt:variant>
        <vt:i4>3308</vt:i4>
      </vt:variant>
      <vt:variant>
        <vt:i4>0</vt:i4>
      </vt:variant>
      <vt:variant>
        <vt:i4>5</vt:i4>
      </vt:variant>
      <vt:variant>
        <vt:lpwstr/>
      </vt:variant>
      <vt:variant>
        <vt:lpwstr>_Toc3446008</vt:lpwstr>
      </vt:variant>
      <vt:variant>
        <vt:i4>2424839</vt:i4>
      </vt:variant>
      <vt:variant>
        <vt:i4>3302</vt:i4>
      </vt:variant>
      <vt:variant>
        <vt:i4>0</vt:i4>
      </vt:variant>
      <vt:variant>
        <vt:i4>5</vt:i4>
      </vt:variant>
      <vt:variant>
        <vt:lpwstr/>
      </vt:variant>
      <vt:variant>
        <vt:lpwstr>_Toc3446007</vt:lpwstr>
      </vt:variant>
      <vt:variant>
        <vt:i4>2424839</vt:i4>
      </vt:variant>
      <vt:variant>
        <vt:i4>3296</vt:i4>
      </vt:variant>
      <vt:variant>
        <vt:i4>0</vt:i4>
      </vt:variant>
      <vt:variant>
        <vt:i4>5</vt:i4>
      </vt:variant>
      <vt:variant>
        <vt:lpwstr/>
      </vt:variant>
      <vt:variant>
        <vt:lpwstr>_Toc3446006</vt:lpwstr>
      </vt:variant>
      <vt:variant>
        <vt:i4>2424839</vt:i4>
      </vt:variant>
      <vt:variant>
        <vt:i4>3290</vt:i4>
      </vt:variant>
      <vt:variant>
        <vt:i4>0</vt:i4>
      </vt:variant>
      <vt:variant>
        <vt:i4>5</vt:i4>
      </vt:variant>
      <vt:variant>
        <vt:lpwstr/>
      </vt:variant>
      <vt:variant>
        <vt:lpwstr>_Toc3446005</vt:lpwstr>
      </vt:variant>
      <vt:variant>
        <vt:i4>2424839</vt:i4>
      </vt:variant>
      <vt:variant>
        <vt:i4>3284</vt:i4>
      </vt:variant>
      <vt:variant>
        <vt:i4>0</vt:i4>
      </vt:variant>
      <vt:variant>
        <vt:i4>5</vt:i4>
      </vt:variant>
      <vt:variant>
        <vt:lpwstr/>
      </vt:variant>
      <vt:variant>
        <vt:lpwstr>_Toc3446004</vt:lpwstr>
      </vt:variant>
      <vt:variant>
        <vt:i4>2424839</vt:i4>
      </vt:variant>
      <vt:variant>
        <vt:i4>3278</vt:i4>
      </vt:variant>
      <vt:variant>
        <vt:i4>0</vt:i4>
      </vt:variant>
      <vt:variant>
        <vt:i4>5</vt:i4>
      </vt:variant>
      <vt:variant>
        <vt:lpwstr/>
      </vt:variant>
      <vt:variant>
        <vt:lpwstr>_Toc3446003</vt:lpwstr>
      </vt:variant>
      <vt:variant>
        <vt:i4>2424839</vt:i4>
      </vt:variant>
      <vt:variant>
        <vt:i4>3272</vt:i4>
      </vt:variant>
      <vt:variant>
        <vt:i4>0</vt:i4>
      </vt:variant>
      <vt:variant>
        <vt:i4>5</vt:i4>
      </vt:variant>
      <vt:variant>
        <vt:lpwstr/>
      </vt:variant>
      <vt:variant>
        <vt:lpwstr>_Toc3446002</vt:lpwstr>
      </vt:variant>
      <vt:variant>
        <vt:i4>2424839</vt:i4>
      </vt:variant>
      <vt:variant>
        <vt:i4>3266</vt:i4>
      </vt:variant>
      <vt:variant>
        <vt:i4>0</vt:i4>
      </vt:variant>
      <vt:variant>
        <vt:i4>5</vt:i4>
      </vt:variant>
      <vt:variant>
        <vt:lpwstr/>
      </vt:variant>
      <vt:variant>
        <vt:lpwstr>_Toc3446001</vt:lpwstr>
      </vt:variant>
      <vt:variant>
        <vt:i4>2424839</vt:i4>
      </vt:variant>
      <vt:variant>
        <vt:i4>3260</vt:i4>
      </vt:variant>
      <vt:variant>
        <vt:i4>0</vt:i4>
      </vt:variant>
      <vt:variant>
        <vt:i4>5</vt:i4>
      </vt:variant>
      <vt:variant>
        <vt:lpwstr/>
      </vt:variant>
      <vt:variant>
        <vt:lpwstr>_Toc3446000</vt:lpwstr>
      </vt:variant>
      <vt:variant>
        <vt:i4>3080206</vt:i4>
      </vt:variant>
      <vt:variant>
        <vt:i4>3254</vt:i4>
      </vt:variant>
      <vt:variant>
        <vt:i4>0</vt:i4>
      </vt:variant>
      <vt:variant>
        <vt:i4>5</vt:i4>
      </vt:variant>
      <vt:variant>
        <vt:lpwstr/>
      </vt:variant>
      <vt:variant>
        <vt:lpwstr>_Toc3445999</vt:lpwstr>
      </vt:variant>
      <vt:variant>
        <vt:i4>3080206</vt:i4>
      </vt:variant>
      <vt:variant>
        <vt:i4>3248</vt:i4>
      </vt:variant>
      <vt:variant>
        <vt:i4>0</vt:i4>
      </vt:variant>
      <vt:variant>
        <vt:i4>5</vt:i4>
      </vt:variant>
      <vt:variant>
        <vt:lpwstr/>
      </vt:variant>
      <vt:variant>
        <vt:lpwstr>_Toc3445998</vt:lpwstr>
      </vt:variant>
      <vt:variant>
        <vt:i4>3080206</vt:i4>
      </vt:variant>
      <vt:variant>
        <vt:i4>3242</vt:i4>
      </vt:variant>
      <vt:variant>
        <vt:i4>0</vt:i4>
      </vt:variant>
      <vt:variant>
        <vt:i4>5</vt:i4>
      </vt:variant>
      <vt:variant>
        <vt:lpwstr/>
      </vt:variant>
      <vt:variant>
        <vt:lpwstr>_Toc3445997</vt:lpwstr>
      </vt:variant>
      <vt:variant>
        <vt:i4>3080206</vt:i4>
      </vt:variant>
      <vt:variant>
        <vt:i4>3236</vt:i4>
      </vt:variant>
      <vt:variant>
        <vt:i4>0</vt:i4>
      </vt:variant>
      <vt:variant>
        <vt:i4>5</vt:i4>
      </vt:variant>
      <vt:variant>
        <vt:lpwstr/>
      </vt:variant>
      <vt:variant>
        <vt:lpwstr>_Toc3445996</vt:lpwstr>
      </vt:variant>
      <vt:variant>
        <vt:i4>3080206</vt:i4>
      </vt:variant>
      <vt:variant>
        <vt:i4>3230</vt:i4>
      </vt:variant>
      <vt:variant>
        <vt:i4>0</vt:i4>
      </vt:variant>
      <vt:variant>
        <vt:i4>5</vt:i4>
      </vt:variant>
      <vt:variant>
        <vt:lpwstr/>
      </vt:variant>
      <vt:variant>
        <vt:lpwstr>_Toc3445995</vt:lpwstr>
      </vt:variant>
      <vt:variant>
        <vt:i4>3080206</vt:i4>
      </vt:variant>
      <vt:variant>
        <vt:i4>3224</vt:i4>
      </vt:variant>
      <vt:variant>
        <vt:i4>0</vt:i4>
      </vt:variant>
      <vt:variant>
        <vt:i4>5</vt:i4>
      </vt:variant>
      <vt:variant>
        <vt:lpwstr/>
      </vt:variant>
      <vt:variant>
        <vt:lpwstr>_Toc3445994</vt:lpwstr>
      </vt:variant>
      <vt:variant>
        <vt:i4>3080206</vt:i4>
      </vt:variant>
      <vt:variant>
        <vt:i4>3218</vt:i4>
      </vt:variant>
      <vt:variant>
        <vt:i4>0</vt:i4>
      </vt:variant>
      <vt:variant>
        <vt:i4>5</vt:i4>
      </vt:variant>
      <vt:variant>
        <vt:lpwstr/>
      </vt:variant>
      <vt:variant>
        <vt:lpwstr>_Toc3445993</vt:lpwstr>
      </vt:variant>
      <vt:variant>
        <vt:i4>3080206</vt:i4>
      </vt:variant>
      <vt:variant>
        <vt:i4>3212</vt:i4>
      </vt:variant>
      <vt:variant>
        <vt:i4>0</vt:i4>
      </vt:variant>
      <vt:variant>
        <vt:i4>5</vt:i4>
      </vt:variant>
      <vt:variant>
        <vt:lpwstr/>
      </vt:variant>
      <vt:variant>
        <vt:lpwstr>_Toc3445992</vt:lpwstr>
      </vt:variant>
      <vt:variant>
        <vt:i4>3080206</vt:i4>
      </vt:variant>
      <vt:variant>
        <vt:i4>3206</vt:i4>
      </vt:variant>
      <vt:variant>
        <vt:i4>0</vt:i4>
      </vt:variant>
      <vt:variant>
        <vt:i4>5</vt:i4>
      </vt:variant>
      <vt:variant>
        <vt:lpwstr/>
      </vt:variant>
      <vt:variant>
        <vt:lpwstr>_Toc3445991</vt:lpwstr>
      </vt:variant>
      <vt:variant>
        <vt:i4>3080206</vt:i4>
      </vt:variant>
      <vt:variant>
        <vt:i4>3200</vt:i4>
      </vt:variant>
      <vt:variant>
        <vt:i4>0</vt:i4>
      </vt:variant>
      <vt:variant>
        <vt:i4>5</vt:i4>
      </vt:variant>
      <vt:variant>
        <vt:lpwstr/>
      </vt:variant>
      <vt:variant>
        <vt:lpwstr>_Toc3445990</vt:lpwstr>
      </vt:variant>
      <vt:variant>
        <vt:i4>3014670</vt:i4>
      </vt:variant>
      <vt:variant>
        <vt:i4>3194</vt:i4>
      </vt:variant>
      <vt:variant>
        <vt:i4>0</vt:i4>
      </vt:variant>
      <vt:variant>
        <vt:i4>5</vt:i4>
      </vt:variant>
      <vt:variant>
        <vt:lpwstr/>
      </vt:variant>
      <vt:variant>
        <vt:lpwstr>_Toc3445989</vt:lpwstr>
      </vt:variant>
      <vt:variant>
        <vt:i4>3014670</vt:i4>
      </vt:variant>
      <vt:variant>
        <vt:i4>3188</vt:i4>
      </vt:variant>
      <vt:variant>
        <vt:i4>0</vt:i4>
      </vt:variant>
      <vt:variant>
        <vt:i4>5</vt:i4>
      </vt:variant>
      <vt:variant>
        <vt:lpwstr/>
      </vt:variant>
      <vt:variant>
        <vt:lpwstr>_Toc3445988</vt:lpwstr>
      </vt:variant>
      <vt:variant>
        <vt:i4>3014670</vt:i4>
      </vt:variant>
      <vt:variant>
        <vt:i4>3182</vt:i4>
      </vt:variant>
      <vt:variant>
        <vt:i4>0</vt:i4>
      </vt:variant>
      <vt:variant>
        <vt:i4>5</vt:i4>
      </vt:variant>
      <vt:variant>
        <vt:lpwstr/>
      </vt:variant>
      <vt:variant>
        <vt:lpwstr>_Toc3445987</vt:lpwstr>
      </vt:variant>
      <vt:variant>
        <vt:i4>3014670</vt:i4>
      </vt:variant>
      <vt:variant>
        <vt:i4>3176</vt:i4>
      </vt:variant>
      <vt:variant>
        <vt:i4>0</vt:i4>
      </vt:variant>
      <vt:variant>
        <vt:i4>5</vt:i4>
      </vt:variant>
      <vt:variant>
        <vt:lpwstr/>
      </vt:variant>
      <vt:variant>
        <vt:lpwstr>_Toc3445986</vt:lpwstr>
      </vt:variant>
      <vt:variant>
        <vt:i4>3014670</vt:i4>
      </vt:variant>
      <vt:variant>
        <vt:i4>3170</vt:i4>
      </vt:variant>
      <vt:variant>
        <vt:i4>0</vt:i4>
      </vt:variant>
      <vt:variant>
        <vt:i4>5</vt:i4>
      </vt:variant>
      <vt:variant>
        <vt:lpwstr/>
      </vt:variant>
      <vt:variant>
        <vt:lpwstr>_Toc3445985</vt:lpwstr>
      </vt:variant>
      <vt:variant>
        <vt:i4>3014670</vt:i4>
      </vt:variant>
      <vt:variant>
        <vt:i4>3164</vt:i4>
      </vt:variant>
      <vt:variant>
        <vt:i4>0</vt:i4>
      </vt:variant>
      <vt:variant>
        <vt:i4>5</vt:i4>
      </vt:variant>
      <vt:variant>
        <vt:lpwstr/>
      </vt:variant>
      <vt:variant>
        <vt:lpwstr>_Toc3445984</vt:lpwstr>
      </vt:variant>
      <vt:variant>
        <vt:i4>3014670</vt:i4>
      </vt:variant>
      <vt:variant>
        <vt:i4>3158</vt:i4>
      </vt:variant>
      <vt:variant>
        <vt:i4>0</vt:i4>
      </vt:variant>
      <vt:variant>
        <vt:i4>5</vt:i4>
      </vt:variant>
      <vt:variant>
        <vt:lpwstr/>
      </vt:variant>
      <vt:variant>
        <vt:lpwstr>_Toc3445983</vt:lpwstr>
      </vt:variant>
      <vt:variant>
        <vt:i4>3014670</vt:i4>
      </vt:variant>
      <vt:variant>
        <vt:i4>3152</vt:i4>
      </vt:variant>
      <vt:variant>
        <vt:i4>0</vt:i4>
      </vt:variant>
      <vt:variant>
        <vt:i4>5</vt:i4>
      </vt:variant>
      <vt:variant>
        <vt:lpwstr/>
      </vt:variant>
      <vt:variant>
        <vt:lpwstr>_Toc3445982</vt:lpwstr>
      </vt:variant>
      <vt:variant>
        <vt:i4>3014670</vt:i4>
      </vt:variant>
      <vt:variant>
        <vt:i4>3146</vt:i4>
      </vt:variant>
      <vt:variant>
        <vt:i4>0</vt:i4>
      </vt:variant>
      <vt:variant>
        <vt:i4>5</vt:i4>
      </vt:variant>
      <vt:variant>
        <vt:lpwstr/>
      </vt:variant>
      <vt:variant>
        <vt:lpwstr>_Toc3445981</vt:lpwstr>
      </vt:variant>
      <vt:variant>
        <vt:i4>3014670</vt:i4>
      </vt:variant>
      <vt:variant>
        <vt:i4>3140</vt:i4>
      </vt:variant>
      <vt:variant>
        <vt:i4>0</vt:i4>
      </vt:variant>
      <vt:variant>
        <vt:i4>5</vt:i4>
      </vt:variant>
      <vt:variant>
        <vt:lpwstr/>
      </vt:variant>
      <vt:variant>
        <vt:lpwstr>_Toc3445980</vt:lpwstr>
      </vt:variant>
      <vt:variant>
        <vt:i4>2162702</vt:i4>
      </vt:variant>
      <vt:variant>
        <vt:i4>3134</vt:i4>
      </vt:variant>
      <vt:variant>
        <vt:i4>0</vt:i4>
      </vt:variant>
      <vt:variant>
        <vt:i4>5</vt:i4>
      </vt:variant>
      <vt:variant>
        <vt:lpwstr/>
      </vt:variant>
      <vt:variant>
        <vt:lpwstr>_Toc3445979</vt:lpwstr>
      </vt:variant>
      <vt:variant>
        <vt:i4>2162702</vt:i4>
      </vt:variant>
      <vt:variant>
        <vt:i4>3128</vt:i4>
      </vt:variant>
      <vt:variant>
        <vt:i4>0</vt:i4>
      </vt:variant>
      <vt:variant>
        <vt:i4>5</vt:i4>
      </vt:variant>
      <vt:variant>
        <vt:lpwstr/>
      </vt:variant>
      <vt:variant>
        <vt:lpwstr>_Toc3445978</vt:lpwstr>
      </vt:variant>
      <vt:variant>
        <vt:i4>2162702</vt:i4>
      </vt:variant>
      <vt:variant>
        <vt:i4>3122</vt:i4>
      </vt:variant>
      <vt:variant>
        <vt:i4>0</vt:i4>
      </vt:variant>
      <vt:variant>
        <vt:i4>5</vt:i4>
      </vt:variant>
      <vt:variant>
        <vt:lpwstr/>
      </vt:variant>
      <vt:variant>
        <vt:lpwstr>_Toc3445977</vt:lpwstr>
      </vt:variant>
      <vt:variant>
        <vt:i4>2162702</vt:i4>
      </vt:variant>
      <vt:variant>
        <vt:i4>3116</vt:i4>
      </vt:variant>
      <vt:variant>
        <vt:i4>0</vt:i4>
      </vt:variant>
      <vt:variant>
        <vt:i4>5</vt:i4>
      </vt:variant>
      <vt:variant>
        <vt:lpwstr/>
      </vt:variant>
      <vt:variant>
        <vt:lpwstr>_Toc3445976</vt:lpwstr>
      </vt:variant>
      <vt:variant>
        <vt:i4>2162702</vt:i4>
      </vt:variant>
      <vt:variant>
        <vt:i4>3110</vt:i4>
      </vt:variant>
      <vt:variant>
        <vt:i4>0</vt:i4>
      </vt:variant>
      <vt:variant>
        <vt:i4>5</vt:i4>
      </vt:variant>
      <vt:variant>
        <vt:lpwstr/>
      </vt:variant>
      <vt:variant>
        <vt:lpwstr>_Toc3445975</vt:lpwstr>
      </vt:variant>
      <vt:variant>
        <vt:i4>2162702</vt:i4>
      </vt:variant>
      <vt:variant>
        <vt:i4>3104</vt:i4>
      </vt:variant>
      <vt:variant>
        <vt:i4>0</vt:i4>
      </vt:variant>
      <vt:variant>
        <vt:i4>5</vt:i4>
      </vt:variant>
      <vt:variant>
        <vt:lpwstr/>
      </vt:variant>
      <vt:variant>
        <vt:lpwstr>_Toc3445974</vt:lpwstr>
      </vt:variant>
      <vt:variant>
        <vt:i4>2162702</vt:i4>
      </vt:variant>
      <vt:variant>
        <vt:i4>3098</vt:i4>
      </vt:variant>
      <vt:variant>
        <vt:i4>0</vt:i4>
      </vt:variant>
      <vt:variant>
        <vt:i4>5</vt:i4>
      </vt:variant>
      <vt:variant>
        <vt:lpwstr/>
      </vt:variant>
      <vt:variant>
        <vt:lpwstr>_Toc3445973</vt:lpwstr>
      </vt:variant>
      <vt:variant>
        <vt:i4>2162702</vt:i4>
      </vt:variant>
      <vt:variant>
        <vt:i4>3092</vt:i4>
      </vt:variant>
      <vt:variant>
        <vt:i4>0</vt:i4>
      </vt:variant>
      <vt:variant>
        <vt:i4>5</vt:i4>
      </vt:variant>
      <vt:variant>
        <vt:lpwstr/>
      </vt:variant>
      <vt:variant>
        <vt:lpwstr>_Toc3445972</vt:lpwstr>
      </vt:variant>
      <vt:variant>
        <vt:i4>2162702</vt:i4>
      </vt:variant>
      <vt:variant>
        <vt:i4>3086</vt:i4>
      </vt:variant>
      <vt:variant>
        <vt:i4>0</vt:i4>
      </vt:variant>
      <vt:variant>
        <vt:i4>5</vt:i4>
      </vt:variant>
      <vt:variant>
        <vt:lpwstr/>
      </vt:variant>
      <vt:variant>
        <vt:lpwstr>_Toc3445971</vt:lpwstr>
      </vt:variant>
      <vt:variant>
        <vt:i4>2162702</vt:i4>
      </vt:variant>
      <vt:variant>
        <vt:i4>3080</vt:i4>
      </vt:variant>
      <vt:variant>
        <vt:i4>0</vt:i4>
      </vt:variant>
      <vt:variant>
        <vt:i4>5</vt:i4>
      </vt:variant>
      <vt:variant>
        <vt:lpwstr/>
      </vt:variant>
      <vt:variant>
        <vt:lpwstr>_Toc3445970</vt:lpwstr>
      </vt:variant>
      <vt:variant>
        <vt:i4>2097166</vt:i4>
      </vt:variant>
      <vt:variant>
        <vt:i4>3074</vt:i4>
      </vt:variant>
      <vt:variant>
        <vt:i4>0</vt:i4>
      </vt:variant>
      <vt:variant>
        <vt:i4>5</vt:i4>
      </vt:variant>
      <vt:variant>
        <vt:lpwstr/>
      </vt:variant>
      <vt:variant>
        <vt:lpwstr>_Toc3445969</vt:lpwstr>
      </vt:variant>
      <vt:variant>
        <vt:i4>2097166</vt:i4>
      </vt:variant>
      <vt:variant>
        <vt:i4>3068</vt:i4>
      </vt:variant>
      <vt:variant>
        <vt:i4>0</vt:i4>
      </vt:variant>
      <vt:variant>
        <vt:i4>5</vt:i4>
      </vt:variant>
      <vt:variant>
        <vt:lpwstr/>
      </vt:variant>
      <vt:variant>
        <vt:lpwstr>_Toc3445968</vt:lpwstr>
      </vt:variant>
      <vt:variant>
        <vt:i4>2097166</vt:i4>
      </vt:variant>
      <vt:variant>
        <vt:i4>3062</vt:i4>
      </vt:variant>
      <vt:variant>
        <vt:i4>0</vt:i4>
      </vt:variant>
      <vt:variant>
        <vt:i4>5</vt:i4>
      </vt:variant>
      <vt:variant>
        <vt:lpwstr/>
      </vt:variant>
      <vt:variant>
        <vt:lpwstr>_Toc3445967</vt:lpwstr>
      </vt:variant>
      <vt:variant>
        <vt:i4>2097166</vt:i4>
      </vt:variant>
      <vt:variant>
        <vt:i4>3056</vt:i4>
      </vt:variant>
      <vt:variant>
        <vt:i4>0</vt:i4>
      </vt:variant>
      <vt:variant>
        <vt:i4>5</vt:i4>
      </vt:variant>
      <vt:variant>
        <vt:lpwstr/>
      </vt:variant>
      <vt:variant>
        <vt:lpwstr>_Toc3445966</vt:lpwstr>
      </vt:variant>
      <vt:variant>
        <vt:i4>2097166</vt:i4>
      </vt:variant>
      <vt:variant>
        <vt:i4>3050</vt:i4>
      </vt:variant>
      <vt:variant>
        <vt:i4>0</vt:i4>
      </vt:variant>
      <vt:variant>
        <vt:i4>5</vt:i4>
      </vt:variant>
      <vt:variant>
        <vt:lpwstr/>
      </vt:variant>
      <vt:variant>
        <vt:lpwstr>_Toc3445965</vt:lpwstr>
      </vt:variant>
      <vt:variant>
        <vt:i4>2097166</vt:i4>
      </vt:variant>
      <vt:variant>
        <vt:i4>3044</vt:i4>
      </vt:variant>
      <vt:variant>
        <vt:i4>0</vt:i4>
      </vt:variant>
      <vt:variant>
        <vt:i4>5</vt:i4>
      </vt:variant>
      <vt:variant>
        <vt:lpwstr/>
      </vt:variant>
      <vt:variant>
        <vt:lpwstr>_Toc3445964</vt:lpwstr>
      </vt:variant>
      <vt:variant>
        <vt:i4>2097166</vt:i4>
      </vt:variant>
      <vt:variant>
        <vt:i4>3038</vt:i4>
      </vt:variant>
      <vt:variant>
        <vt:i4>0</vt:i4>
      </vt:variant>
      <vt:variant>
        <vt:i4>5</vt:i4>
      </vt:variant>
      <vt:variant>
        <vt:lpwstr/>
      </vt:variant>
      <vt:variant>
        <vt:lpwstr>_Toc3445963</vt:lpwstr>
      </vt:variant>
      <vt:variant>
        <vt:i4>2097166</vt:i4>
      </vt:variant>
      <vt:variant>
        <vt:i4>3032</vt:i4>
      </vt:variant>
      <vt:variant>
        <vt:i4>0</vt:i4>
      </vt:variant>
      <vt:variant>
        <vt:i4>5</vt:i4>
      </vt:variant>
      <vt:variant>
        <vt:lpwstr/>
      </vt:variant>
      <vt:variant>
        <vt:lpwstr>_Toc3445962</vt:lpwstr>
      </vt:variant>
      <vt:variant>
        <vt:i4>2097166</vt:i4>
      </vt:variant>
      <vt:variant>
        <vt:i4>3026</vt:i4>
      </vt:variant>
      <vt:variant>
        <vt:i4>0</vt:i4>
      </vt:variant>
      <vt:variant>
        <vt:i4>5</vt:i4>
      </vt:variant>
      <vt:variant>
        <vt:lpwstr/>
      </vt:variant>
      <vt:variant>
        <vt:lpwstr>_Toc3445961</vt:lpwstr>
      </vt:variant>
      <vt:variant>
        <vt:i4>2097166</vt:i4>
      </vt:variant>
      <vt:variant>
        <vt:i4>3020</vt:i4>
      </vt:variant>
      <vt:variant>
        <vt:i4>0</vt:i4>
      </vt:variant>
      <vt:variant>
        <vt:i4>5</vt:i4>
      </vt:variant>
      <vt:variant>
        <vt:lpwstr/>
      </vt:variant>
      <vt:variant>
        <vt:lpwstr>_Toc3445960</vt:lpwstr>
      </vt:variant>
      <vt:variant>
        <vt:i4>2293774</vt:i4>
      </vt:variant>
      <vt:variant>
        <vt:i4>3014</vt:i4>
      </vt:variant>
      <vt:variant>
        <vt:i4>0</vt:i4>
      </vt:variant>
      <vt:variant>
        <vt:i4>5</vt:i4>
      </vt:variant>
      <vt:variant>
        <vt:lpwstr/>
      </vt:variant>
      <vt:variant>
        <vt:lpwstr>_Toc3445959</vt:lpwstr>
      </vt:variant>
      <vt:variant>
        <vt:i4>2293774</vt:i4>
      </vt:variant>
      <vt:variant>
        <vt:i4>3008</vt:i4>
      </vt:variant>
      <vt:variant>
        <vt:i4>0</vt:i4>
      </vt:variant>
      <vt:variant>
        <vt:i4>5</vt:i4>
      </vt:variant>
      <vt:variant>
        <vt:lpwstr/>
      </vt:variant>
      <vt:variant>
        <vt:lpwstr>_Toc3445958</vt:lpwstr>
      </vt:variant>
      <vt:variant>
        <vt:i4>2293774</vt:i4>
      </vt:variant>
      <vt:variant>
        <vt:i4>3002</vt:i4>
      </vt:variant>
      <vt:variant>
        <vt:i4>0</vt:i4>
      </vt:variant>
      <vt:variant>
        <vt:i4>5</vt:i4>
      </vt:variant>
      <vt:variant>
        <vt:lpwstr/>
      </vt:variant>
      <vt:variant>
        <vt:lpwstr>_Toc3445957</vt:lpwstr>
      </vt:variant>
      <vt:variant>
        <vt:i4>2293774</vt:i4>
      </vt:variant>
      <vt:variant>
        <vt:i4>2996</vt:i4>
      </vt:variant>
      <vt:variant>
        <vt:i4>0</vt:i4>
      </vt:variant>
      <vt:variant>
        <vt:i4>5</vt:i4>
      </vt:variant>
      <vt:variant>
        <vt:lpwstr/>
      </vt:variant>
      <vt:variant>
        <vt:lpwstr>_Toc3445956</vt:lpwstr>
      </vt:variant>
      <vt:variant>
        <vt:i4>2293774</vt:i4>
      </vt:variant>
      <vt:variant>
        <vt:i4>2990</vt:i4>
      </vt:variant>
      <vt:variant>
        <vt:i4>0</vt:i4>
      </vt:variant>
      <vt:variant>
        <vt:i4>5</vt:i4>
      </vt:variant>
      <vt:variant>
        <vt:lpwstr/>
      </vt:variant>
      <vt:variant>
        <vt:lpwstr>_Toc3445955</vt:lpwstr>
      </vt:variant>
      <vt:variant>
        <vt:i4>2293774</vt:i4>
      </vt:variant>
      <vt:variant>
        <vt:i4>2984</vt:i4>
      </vt:variant>
      <vt:variant>
        <vt:i4>0</vt:i4>
      </vt:variant>
      <vt:variant>
        <vt:i4>5</vt:i4>
      </vt:variant>
      <vt:variant>
        <vt:lpwstr/>
      </vt:variant>
      <vt:variant>
        <vt:lpwstr>_Toc3445954</vt:lpwstr>
      </vt:variant>
      <vt:variant>
        <vt:i4>2293774</vt:i4>
      </vt:variant>
      <vt:variant>
        <vt:i4>2978</vt:i4>
      </vt:variant>
      <vt:variant>
        <vt:i4>0</vt:i4>
      </vt:variant>
      <vt:variant>
        <vt:i4>5</vt:i4>
      </vt:variant>
      <vt:variant>
        <vt:lpwstr/>
      </vt:variant>
      <vt:variant>
        <vt:lpwstr>_Toc3445953</vt:lpwstr>
      </vt:variant>
      <vt:variant>
        <vt:i4>2293774</vt:i4>
      </vt:variant>
      <vt:variant>
        <vt:i4>2972</vt:i4>
      </vt:variant>
      <vt:variant>
        <vt:i4>0</vt:i4>
      </vt:variant>
      <vt:variant>
        <vt:i4>5</vt:i4>
      </vt:variant>
      <vt:variant>
        <vt:lpwstr/>
      </vt:variant>
      <vt:variant>
        <vt:lpwstr>_Toc3445952</vt:lpwstr>
      </vt:variant>
      <vt:variant>
        <vt:i4>2293774</vt:i4>
      </vt:variant>
      <vt:variant>
        <vt:i4>2966</vt:i4>
      </vt:variant>
      <vt:variant>
        <vt:i4>0</vt:i4>
      </vt:variant>
      <vt:variant>
        <vt:i4>5</vt:i4>
      </vt:variant>
      <vt:variant>
        <vt:lpwstr/>
      </vt:variant>
      <vt:variant>
        <vt:lpwstr>_Toc3445951</vt:lpwstr>
      </vt:variant>
      <vt:variant>
        <vt:i4>2293774</vt:i4>
      </vt:variant>
      <vt:variant>
        <vt:i4>2960</vt:i4>
      </vt:variant>
      <vt:variant>
        <vt:i4>0</vt:i4>
      </vt:variant>
      <vt:variant>
        <vt:i4>5</vt:i4>
      </vt:variant>
      <vt:variant>
        <vt:lpwstr/>
      </vt:variant>
      <vt:variant>
        <vt:lpwstr>_Toc3445950</vt:lpwstr>
      </vt:variant>
      <vt:variant>
        <vt:i4>2228238</vt:i4>
      </vt:variant>
      <vt:variant>
        <vt:i4>2954</vt:i4>
      </vt:variant>
      <vt:variant>
        <vt:i4>0</vt:i4>
      </vt:variant>
      <vt:variant>
        <vt:i4>5</vt:i4>
      </vt:variant>
      <vt:variant>
        <vt:lpwstr/>
      </vt:variant>
      <vt:variant>
        <vt:lpwstr>_Toc3445949</vt:lpwstr>
      </vt:variant>
      <vt:variant>
        <vt:i4>2228238</vt:i4>
      </vt:variant>
      <vt:variant>
        <vt:i4>2948</vt:i4>
      </vt:variant>
      <vt:variant>
        <vt:i4>0</vt:i4>
      </vt:variant>
      <vt:variant>
        <vt:i4>5</vt:i4>
      </vt:variant>
      <vt:variant>
        <vt:lpwstr/>
      </vt:variant>
      <vt:variant>
        <vt:lpwstr>_Toc3445948</vt:lpwstr>
      </vt:variant>
      <vt:variant>
        <vt:i4>2228238</vt:i4>
      </vt:variant>
      <vt:variant>
        <vt:i4>2942</vt:i4>
      </vt:variant>
      <vt:variant>
        <vt:i4>0</vt:i4>
      </vt:variant>
      <vt:variant>
        <vt:i4>5</vt:i4>
      </vt:variant>
      <vt:variant>
        <vt:lpwstr/>
      </vt:variant>
      <vt:variant>
        <vt:lpwstr>_Toc3445947</vt:lpwstr>
      </vt:variant>
      <vt:variant>
        <vt:i4>2228238</vt:i4>
      </vt:variant>
      <vt:variant>
        <vt:i4>2936</vt:i4>
      </vt:variant>
      <vt:variant>
        <vt:i4>0</vt:i4>
      </vt:variant>
      <vt:variant>
        <vt:i4>5</vt:i4>
      </vt:variant>
      <vt:variant>
        <vt:lpwstr/>
      </vt:variant>
      <vt:variant>
        <vt:lpwstr>_Toc3445946</vt:lpwstr>
      </vt:variant>
      <vt:variant>
        <vt:i4>2228238</vt:i4>
      </vt:variant>
      <vt:variant>
        <vt:i4>2930</vt:i4>
      </vt:variant>
      <vt:variant>
        <vt:i4>0</vt:i4>
      </vt:variant>
      <vt:variant>
        <vt:i4>5</vt:i4>
      </vt:variant>
      <vt:variant>
        <vt:lpwstr/>
      </vt:variant>
      <vt:variant>
        <vt:lpwstr>_Toc3445945</vt:lpwstr>
      </vt:variant>
      <vt:variant>
        <vt:i4>2228238</vt:i4>
      </vt:variant>
      <vt:variant>
        <vt:i4>2924</vt:i4>
      </vt:variant>
      <vt:variant>
        <vt:i4>0</vt:i4>
      </vt:variant>
      <vt:variant>
        <vt:i4>5</vt:i4>
      </vt:variant>
      <vt:variant>
        <vt:lpwstr/>
      </vt:variant>
      <vt:variant>
        <vt:lpwstr>_Toc3445944</vt:lpwstr>
      </vt:variant>
      <vt:variant>
        <vt:i4>2228238</vt:i4>
      </vt:variant>
      <vt:variant>
        <vt:i4>2918</vt:i4>
      </vt:variant>
      <vt:variant>
        <vt:i4>0</vt:i4>
      </vt:variant>
      <vt:variant>
        <vt:i4>5</vt:i4>
      </vt:variant>
      <vt:variant>
        <vt:lpwstr/>
      </vt:variant>
      <vt:variant>
        <vt:lpwstr>_Toc3445943</vt:lpwstr>
      </vt:variant>
      <vt:variant>
        <vt:i4>2228238</vt:i4>
      </vt:variant>
      <vt:variant>
        <vt:i4>2912</vt:i4>
      </vt:variant>
      <vt:variant>
        <vt:i4>0</vt:i4>
      </vt:variant>
      <vt:variant>
        <vt:i4>5</vt:i4>
      </vt:variant>
      <vt:variant>
        <vt:lpwstr/>
      </vt:variant>
      <vt:variant>
        <vt:lpwstr>_Toc3445942</vt:lpwstr>
      </vt:variant>
      <vt:variant>
        <vt:i4>2228238</vt:i4>
      </vt:variant>
      <vt:variant>
        <vt:i4>2906</vt:i4>
      </vt:variant>
      <vt:variant>
        <vt:i4>0</vt:i4>
      </vt:variant>
      <vt:variant>
        <vt:i4>5</vt:i4>
      </vt:variant>
      <vt:variant>
        <vt:lpwstr/>
      </vt:variant>
      <vt:variant>
        <vt:lpwstr>_Toc3445941</vt:lpwstr>
      </vt:variant>
      <vt:variant>
        <vt:i4>2228238</vt:i4>
      </vt:variant>
      <vt:variant>
        <vt:i4>2900</vt:i4>
      </vt:variant>
      <vt:variant>
        <vt:i4>0</vt:i4>
      </vt:variant>
      <vt:variant>
        <vt:i4>5</vt:i4>
      </vt:variant>
      <vt:variant>
        <vt:lpwstr/>
      </vt:variant>
      <vt:variant>
        <vt:lpwstr>_Toc3445940</vt:lpwstr>
      </vt:variant>
      <vt:variant>
        <vt:i4>2424846</vt:i4>
      </vt:variant>
      <vt:variant>
        <vt:i4>2894</vt:i4>
      </vt:variant>
      <vt:variant>
        <vt:i4>0</vt:i4>
      </vt:variant>
      <vt:variant>
        <vt:i4>5</vt:i4>
      </vt:variant>
      <vt:variant>
        <vt:lpwstr/>
      </vt:variant>
      <vt:variant>
        <vt:lpwstr>_Toc3445939</vt:lpwstr>
      </vt:variant>
      <vt:variant>
        <vt:i4>2424846</vt:i4>
      </vt:variant>
      <vt:variant>
        <vt:i4>2888</vt:i4>
      </vt:variant>
      <vt:variant>
        <vt:i4>0</vt:i4>
      </vt:variant>
      <vt:variant>
        <vt:i4>5</vt:i4>
      </vt:variant>
      <vt:variant>
        <vt:lpwstr/>
      </vt:variant>
      <vt:variant>
        <vt:lpwstr>_Toc3445938</vt:lpwstr>
      </vt:variant>
      <vt:variant>
        <vt:i4>2424846</vt:i4>
      </vt:variant>
      <vt:variant>
        <vt:i4>2882</vt:i4>
      </vt:variant>
      <vt:variant>
        <vt:i4>0</vt:i4>
      </vt:variant>
      <vt:variant>
        <vt:i4>5</vt:i4>
      </vt:variant>
      <vt:variant>
        <vt:lpwstr/>
      </vt:variant>
      <vt:variant>
        <vt:lpwstr>_Toc3445937</vt:lpwstr>
      </vt:variant>
      <vt:variant>
        <vt:i4>2424846</vt:i4>
      </vt:variant>
      <vt:variant>
        <vt:i4>2876</vt:i4>
      </vt:variant>
      <vt:variant>
        <vt:i4>0</vt:i4>
      </vt:variant>
      <vt:variant>
        <vt:i4>5</vt:i4>
      </vt:variant>
      <vt:variant>
        <vt:lpwstr/>
      </vt:variant>
      <vt:variant>
        <vt:lpwstr>_Toc3445936</vt:lpwstr>
      </vt:variant>
      <vt:variant>
        <vt:i4>2424846</vt:i4>
      </vt:variant>
      <vt:variant>
        <vt:i4>2870</vt:i4>
      </vt:variant>
      <vt:variant>
        <vt:i4>0</vt:i4>
      </vt:variant>
      <vt:variant>
        <vt:i4>5</vt:i4>
      </vt:variant>
      <vt:variant>
        <vt:lpwstr/>
      </vt:variant>
      <vt:variant>
        <vt:lpwstr>_Toc3445935</vt:lpwstr>
      </vt:variant>
      <vt:variant>
        <vt:i4>2424846</vt:i4>
      </vt:variant>
      <vt:variant>
        <vt:i4>2864</vt:i4>
      </vt:variant>
      <vt:variant>
        <vt:i4>0</vt:i4>
      </vt:variant>
      <vt:variant>
        <vt:i4>5</vt:i4>
      </vt:variant>
      <vt:variant>
        <vt:lpwstr/>
      </vt:variant>
      <vt:variant>
        <vt:lpwstr>_Toc3445934</vt:lpwstr>
      </vt:variant>
      <vt:variant>
        <vt:i4>2424846</vt:i4>
      </vt:variant>
      <vt:variant>
        <vt:i4>2858</vt:i4>
      </vt:variant>
      <vt:variant>
        <vt:i4>0</vt:i4>
      </vt:variant>
      <vt:variant>
        <vt:i4>5</vt:i4>
      </vt:variant>
      <vt:variant>
        <vt:lpwstr/>
      </vt:variant>
      <vt:variant>
        <vt:lpwstr>_Toc3445933</vt:lpwstr>
      </vt:variant>
      <vt:variant>
        <vt:i4>2424846</vt:i4>
      </vt:variant>
      <vt:variant>
        <vt:i4>2852</vt:i4>
      </vt:variant>
      <vt:variant>
        <vt:i4>0</vt:i4>
      </vt:variant>
      <vt:variant>
        <vt:i4>5</vt:i4>
      </vt:variant>
      <vt:variant>
        <vt:lpwstr/>
      </vt:variant>
      <vt:variant>
        <vt:lpwstr>_Toc3445932</vt:lpwstr>
      </vt:variant>
      <vt:variant>
        <vt:i4>2424846</vt:i4>
      </vt:variant>
      <vt:variant>
        <vt:i4>2846</vt:i4>
      </vt:variant>
      <vt:variant>
        <vt:i4>0</vt:i4>
      </vt:variant>
      <vt:variant>
        <vt:i4>5</vt:i4>
      </vt:variant>
      <vt:variant>
        <vt:lpwstr/>
      </vt:variant>
      <vt:variant>
        <vt:lpwstr>_Toc3445931</vt:lpwstr>
      </vt:variant>
      <vt:variant>
        <vt:i4>2424846</vt:i4>
      </vt:variant>
      <vt:variant>
        <vt:i4>2840</vt:i4>
      </vt:variant>
      <vt:variant>
        <vt:i4>0</vt:i4>
      </vt:variant>
      <vt:variant>
        <vt:i4>5</vt:i4>
      </vt:variant>
      <vt:variant>
        <vt:lpwstr/>
      </vt:variant>
      <vt:variant>
        <vt:lpwstr>_Toc3445930</vt:lpwstr>
      </vt:variant>
      <vt:variant>
        <vt:i4>2359310</vt:i4>
      </vt:variant>
      <vt:variant>
        <vt:i4>2834</vt:i4>
      </vt:variant>
      <vt:variant>
        <vt:i4>0</vt:i4>
      </vt:variant>
      <vt:variant>
        <vt:i4>5</vt:i4>
      </vt:variant>
      <vt:variant>
        <vt:lpwstr/>
      </vt:variant>
      <vt:variant>
        <vt:lpwstr>_Toc3445929</vt:lpwstr>
      </vt:variant>
      <vt:variant>
        <vt:i4>2359310</vt:i4>
      </vt:variant>
      <vt:variant>
        <vt:i4>2828</vt:i4>
      </vt:variant>
      <vt:variant>
        <vt:i4>0</vt:i4>
      </vt:variant>
      <vt:variant>
        <vt:i4>5</vt:i4>
      </vt:variant>
      <vt:variant>
        <vt:lpwstr/>
      </vt:variant>
      <vt:variant>
        <vt:lpwstr>_Toc3445928</vt:lpwstr>
      </vt:variant>
      <vt:variant>
        <vt:i4>2359310</vt:i4>
      </vt:variant>
      <vt:variant>
        <vt:i4>2822</vt:i4>
      </vt:variant>
      <vt:variant>
        <vt:i4>0</vt:i4>
      </vt:variant>
      <vt:variant>
        <vt:i4>5</vt:i4>
      </vt:variant>
      <vt:variant>
        <vt:lpwstr/>
      </vt:variant>
      <vt:variant>
        <vt:lpwstr>_Toc3445927</vt:lpwstr>
      </vt:variant>
      <vt:variant>
        <vt:i4>2359310</vt:i4>
      </vt:variant>
      <vt:variant>
        <vt:i4>2816</vt:i4>
      </vt:variant>
      <vt:variant>
        <vt:i4>0</vt:i4>
      </vt:variant>
      <vt:variant>
        <vt:i4>5</vt:i4>
      </vt:variant>
      <vt:variant>
        <vt:lpwstr/>
      </vt:variant>
      <vt:variant>
        <vt:lpwstr>_Toc3445926</vt:lpwstr>
      </vt:variant>
      <vt:variant>
        <vt:i4>2359310</vt:i4>
      </vt:variant>
      <vt:variant>
        <vt:i4>2810</vt:i4>
      </vt:variant>
      <vt:variant>
        <vt:i4>0</vt:i4>
      </vt:variant>
      <vt:variant>
        <vt:i4>5</vt:i4>
      </vt:variant>
      <vt:variant>
        <vt:lpwstr/>
      </vt:variant>
      <vt:variant>
        <vt:lpwstr>_Toc3445925</vt:lpwstr>
      </vt:variant>
      <vt:variant>
        <vt:i4>2359310</vt:i4>
      </vt:variant>
      <vt:variant>
        <vt:i4>2804</vt:i4>
      </vt:variant>
      <vt:variant>
        <vt:i4>0</vt:i4>
      </vt:variant>
      <vt:variant>
        <vt:i4>5</vt:i4>
      </vt:variant>
      <vt:variant>
        <vt:lpwstr/>
      </vt:variant>
      <vt:variant>
        <vt:lpwstr>_Toc3445924</vt:lpwstr>
      </vt:variant>
      <vt:variant>
        <vt:i4>2359310</vt:i4>
      </vt:variant>
      <vt:variant>
        <vt:i4>2798</vt:i4>
      </vt:variant>
      <vt:variant>
        <vt:i4>0</vt:i4>
      </vt:variant>
      <vt:variant>
        <vt:i4>5</vt:i4>
      </vt:variant>
      <vt:variant>
        <vt:lpwstr/>
      </vt:variant>
      <vt:variant>
        <vt:lpwstr>_Toc3445923</vt:lpwstr>
      </vt:variant>
      <vt:variant>
        <vt:i4>2359310</vt:i4>
      </vt:variant>
      <vt:variant>
        <vt:i4>2792</vt:i4>
      </vt:variant>
      <vt:variant>
        <vt:i4>0</vt:i4>
      </vt:variant>
      <vt:variant>
        <vt:i4>5</vt:i4>
      </vt:variant>
      <vt:variant>
        <vt:lpwstr/>
      </vt:variant>
      <vt:variant>
        <vt:lpwstr>_Toc3445922</vt:lpwstr>
      </vt:variant>
      <vt:variant>
        <vt:i4>2359310</vt:i4>
      </vt:variant>
      <vt:variant>
        <vt:i4>2786</vt:i4>
      </vt:variant>
      <vt:variant>
        <vt:i4>0</vt:i4>
      </vt:variant>
      <vt:variant>
        <vt:i4>5</vt:i4>
      </vt:variant>
      <vt:variant>
        <vt:lpwstr/>
      </vt:variant>
      <vt:variant>
        <vt:lpwstr>_Toc3445921</vt:lpwstr>
      </vt:variant>
      <vt:variant>
        <vt:i4>2359310</vt:i4>
      </vt:variant>
      <vt:variant>
        <vt:i4>2780</vt:i4>
      </vt:variant>
      <vt:variant>
        <vt:i4>0</vt:i4>
      </vt:variant>
      <vt:variant>
        <vt:i4>5</vt:i4>
      </vt:variant>
      <vt:variant>
        <vt:lpwstr/>
      </vt:variant>
      <vt:variant>
        <vt:lpwstr>_Toc3445920</vt:lpwstr>
      </vt:variant>
      <vt:variant>
        <vt:i4>2555918</vt:i4>
      </vt:variant>
      <vt:variant>
        <vt:i4>2774</vt:i4>
      </vt:variant>
      <vt:variant>
        <vt:i4>0</vt:i4>
      </vt:variant>
      <vt:variant>
        <vt:i4>5</vt:i4>
      </vt:variant>
      <vt:variant>
        <vt:lpwstr/>
      </vt:variant>
      <vt:variant>
        <vt:lpwstr>_Toc3445919</vt:lpwstr>
      </vt:variant>
      <vt:variant>
        <vt:i4>2555918</vt:i4>
      </vt:variant>
      <vt:variant>
        <vt:i4>2768</vt:i4>
      </vt:variant>
      <vt:variant>
        <vt:i4>0</vt:i4>
      </vt:variant>
      <vt:variant>
        <vt:i4>5</vt:i4>
      </vt:variant>
      <vt:variant>
        <vt:lpwstr/>
      </vt:variant>
      <vt:variant>
        <vt:lpwstr>_Toc3445918</vt:lpwstr>
      </vt:variant>
      <vt:variant>
        <vt:i4>2555918</vt:i4>
      </vt:variant>
      <vt:variant>
        <vt:i4>2762</vt:i4>
      </vt:variant>
      <vt:variant>
        <vt:i4>0</vt:i4>
      </vt:variant>
      <vt:variant>
        <vt:i4>5</vt:i4>
      </vt:variant>
      <vt:variant>
        <vt:lpwstr/>
      </vt:variant>
      <vt:variant>
        <vt:lpwstr>_Toc3445917</vt:lpwstr>
      </vt:variant>
      <vt:variant>
        <vt:i4>2555918</vt:i4>
      </vt:variant>
      <vt:variant>
        <vt:i4>2756</vt:i4>
      </vt:variant>
      <vt:variant>
        <vt:i4>0</vt:i4>
      </vt:variant>
      <vt:variant>
        <vt:i4>5</vt:i4>
      </vt:variant>
      <vt:variant>
        <vt:lpwstr/>
      </vt:variant>
      <vt:variant>
        <vt:lpwstr>_Toc3445916</vt:lpwstr>
      </vt:variant>
      <vt:variant>
        <vt:i4>2555918</vt:i4>
      </vt:variant>
      <vt:variant>
        <vt:i4>2750</vt:i4>
      </vt:variant>
      <vt:variant>
        <vt:i4>0</vt:i4>
      </vt:variant>
      <vt:variant>
        <vt:i4>5</vt:i4>
      </vt:variant>
      <vt:variant>
        <vt:lpwstr/>
      </vt:variant>
      <vt:variant>
        <vt:lpwstr>_Toc3445915</vt:lpwstr>
      </vt:variant>
      <vt:variant>
        <vt:i4>2555918</vt:i4>
      </vt:variant>
      <vt:variant>
        <vt:i4>2744</vt:i4>
      </vt:variant>
      <vt:variant>
        <vt:i4>0</vt:i4>
      </vt:variant>
      <vt:variant>
        <vt:i4>5</vt:i4>
      </vt:variant>
      <vt:variant>
        <vt:lpwstr/>
      </vt:variant>
      <vt:variant>
        <vt:lpwstr>_Toc3445914</vt:lpwstr>
      </vt:variant>
      <vt:variant>
        <vt:i4>2555918</vt:i4>
      </vt:variant>
      <vt:variant>
        <vt:i4>2738</vt:i4>
      </vt:variant>
      <vt:variant>
        <vt:i4>0</vt:i4>
      </vt:variant>
      <vt:variant>
        <vt:i4>5</vt:i4>
      </vt:variant>
      <vt:variant>
        <vt:lpwstr/>
      </vt:variant>
      <vt:variant>
        <vt:lpwstr>_Toc3445913</vt:lpwstr>
      </vt:variant>
      <vt:variant>
        <vt:i4>2555918</vt:i4>
      </vt:variant>
      <vt:variant>
        <vt:i4>2732</vt:i4>
      </vt:variant>
      <vt:variant>
        <vt:i4>0</vt:i4>
      </vt:variant>
      <vt:variant>
        <vt:i4>5</vt:i4>
      </vt:variant>
      <vt:variant>
        <vt:lpwstr/>
      </vt:variant>
      <vt:variant>
        <vt:lpwstr>_Toc3445912</vt:lpwstr>
      </vt:variant>
      <vt:variant>
        <vt:i4>2555918</vt:i4>
      </vt:variant>
      <vt:variant>
        <vt:i4>2726</vt:i4>
      </vt:variant>
      <vt:variant>
        <vt:i4>0</vt:i4>
      </vt:variant>
      <vt:variant>
        <vt:i4>5</vt:i4>
      </vt:variant>
      <vt:variant>
        <vt:lpwstr/>
      </vt:variant>
      <vt:variant>
        <vt:lpwstr>_Toc3445911</vt:lpwstr>
      </vt:variant>
      <vt:variant>
        <vt:i4>2555918</vt:i4>
      </vt:variant>
      <vt:variant>
        <vt:i4>2720</vt:i4>
      </vt:variant>
      <vt:variant>
        <vt:i4>0</vt:i4>
      </vt:variant>
      <vt:variant>
        <vt:i4>5</vt:i4>
      </vt:variant>
      <vt:variant>
        <vt:lpwstr/>
      </vt:variant>
      <vt:variant>
        <vt:lpwstr>_Toc3445910</vt:lpwstr>
      </vt:variant>
      <vt:variant>
        <vt:i4>2490382</vt:i4>
      </vt:variant>
      <vt:variant>
        <vt:i4>2714</vt:i4>
      </vt:variant>
      <vt:variant>
        <vt:i4>0</vt:i4>
      </vt:variant>
      <vt:variant>
        <vt:i4>5</vt:i4>
      </vt:variant>
      <vt:variant>
        <vt:lpwstr/>
      </vt:variant>
      <vt:variant>
        <vt:lpwstr>_Toc3445909</vt:lpwstr>
      </vt:variant>
      <vt:variant>
        <vt:i4>2490382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_Toc3445908</vt:lpwstr>
      </vt:variant>
      <vt:variant>
        <vt:i4>2490382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_Toc3445907</vt:lpwstr>
      </vt:variant>
      <vt:variant>
        <vt:i4>2490382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_Toc3445906</vt:lpwstr>
      </vt:variant>
      <vt:variant>
        <vt:i4>2490382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_Toc3445905</vt:lpwstr>
      </vt:variant>
      <vt:variant>
        <vt:i4>2490382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_Toc3445904</vt:lpwstr>
      </vt:variant>
      <vt:variant>
        <vt:i4>2490382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_Toc3445903</vt:lpwstr>
      </vt:variant>
      <vt:variant>
        <vt:i4>2490382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_Toc3445902</vt:lpwstr>
      </vt:variant>
      <vt:variant>
        <vt:i4>2490382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_Toc3445901</vt:lpwstr>
      </vt:variant>
      <vt:variant>
        <vt:i4>2490382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_Toc3445900</vt:lpwstr>
      </vt:variant>
      <vt:variant>
        <vt:i4>3080207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_Toc3445899</vt:lpwstr>
      </vt:variant>
      <vt:variant>
        <vt:i4>3080207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_Toc3445898</vt:lpwstr>
      </vt:variant>
      <vt:variant>
        <vt:i4>3080207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_Toc3445897</vt:lpwstr>
      </vt:variant>
      <vt:variant>
        <vt:i4>3080207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_Toc3445896</vt:lpwstr>
      </vt:variant>
      <vt:variant>
        <vt:i4>3080207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_Toc3445895</vt:lpwstr>
      </vt:variant>
      <vt:variant>
        <vt:i4>3080207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_Toc3445894</vt:lpwstr>
      </vt:variant>
      <vt:variant>
        <vt:i4>3080207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_Toc3445893</vt:lpwstr>
      </vt:variant>
      <vt:variant>
        <vt:i4>3080207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_Toc3445892</vt:lpwstr>
      </vt:variant>
      <vt:variant>
        <vt:i4>3080207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_Toc3445891</vt:lpwstr>
      </vt:variant>
      <vt:variant>
        <vt:i4>3080207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_Toc3445890</vt:lpwstr>
      </vt:variant>
      <vt:variant>
        <vt:i4>3014671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_Toc3445889</vt:lpwstr>
      </vt:variant>
      <vt:variant>
        <vt:i4>3014671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_Toc3445888</vt:lpwstr>
      </vt:variant>
      <vt:variant>
        <vt:i4>3014671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_Toc3445887</vt:lpwstr>
      </vt:variant>
      <vt:variant>
        <vt:i4>3014671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_Toc3445886</vt:lpwstr>
      </vt:variant>
      <vt:variant>
        <vt:i4>3014671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_Toc3445885</vt:lpwstr>
      </vt:variant>
      <vt:variant>
        <vt:i4>3014671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_Toc3445884</vt:lpwstr>
      </vt:variant>
      <vt:variant>
        <vt:i4>3014671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_Toc3445883</vt:lpwstr>
      </vt:variant>
      <vt:variant>
        <vt:i4>3014671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_Toc3445882</vt:lpwstr>
      </vt:variant>
      <vt:variant>
        <vt:i4>3014671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_Toc3445881</vt:lpwstr>
      </vt:variant>
      <vt:variant>
        <vt:i4>3014671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_Toc3445880</vt:lpwstr>
      </vt:variant>
      <vt:variant>
        <vt:i4>2162703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_Toc3445879</vt:lpwstr>
      </vt:variant>
      <vt:variant>
        <vt:i4>2162703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_Toc3445878</vt:lpwstr>
      </vt:variant>
      <vt:variant>
        <vt:i4>2162703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_Toc3445877</vt:lpwstr>
      </vt:variant>
      <vt:variant>
        <vt:i4>2162703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_Toc3445876</vt:lpwstr>
      </vt:variant>
      <vt:variant>
        <vt:i4>2162703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_Toc3445875</vt:lpwstr>
      </vt:variant>
      <vt:variant>
        <vt:i4>2162703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_Toc3445874</vt:lpwstr>
      </vt:variant>
      <vt:variant>
        <vt:i4>2162703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_Toc3445873</vt:lpwstr>
      </vt:variant>
      <vt:variant>
        <vt:i4>2162703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_Toc3445872</vt:lpwstr>
      </vt:variant>
      <vt:variant>
        <vt:i4>2162703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_Toc3445871</vt:lpwstr>
      </vt:variant>
      <vt:variant>
        <vt:i4>2162703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_Toc3445870</vt:lpwstr>
      </vt:variant>
      <vt:variant>
        <vt:i4>2097167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_Toc3445869</vt:lpwstr>
      </vt:variant>
      <vt:variant>
        <vt:i4>2097167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_Toc3445868</vt:lpwstr>
      </vt:variant>
      <vt:variant>
        <vt:i4>2097167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_Toc3445867</vt:lpwstr>
      </vt:variant>
      <vt:variant>
        <vt:i4>2097167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_Toc3445866</vt:lpwstr>
      </vt:variant>
      <vt:variant>
        <vt:i4>2097167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_Toc3445865</vt:lpwstr>
      </vt:variant>
      <vt:variant>
        <vt:i4>2097167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_Toc3445864</vt:lpwstr>
      </vt:variant>
      <vt:variant>
        <vt:i4>2097167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_Toc3445863</vt:lpwstr>
      </vt:variant>
      <vt:variant>
        <vt:i4>2097167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_Toc3445862</vt:lpwstr>
      </vt:variant>
      <vt:variant>
        <vt:i4>2097167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_Toc3445861</vt:lpwstr>
      </vt:variant>
      <vt:variant>
        <vt:i4>2097167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_Toc3445860</vt:lpwstr>
      </vt:variant>
      <vt:variant>
        <vt:i4>2293775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_Toc3445859</vt:lpwstr>
      </vt:variant>
      <vt:variant>
        <vt:i4>2293775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_Toc3445858</vt:lpwstr>
      </vt:variant>
      <vt:variant>
        <vt:i4>2293775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_Toc3445857</vt:lpwstr>
      </vt:variant>
      <vt:variant>
        <vt:i4>2293775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_Toc3445856</vt:lpwstr>
      </vt:variant>
      <vt:variant>
        <vt:i4>2293775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_Toc3445855</vt:lpwstr>
      </vt:variant>
      <vt:variant>
        <vt:i4>2293775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_Toc3445854</vt:lpwstr>
      </vt:variant>
      <vt:variant>
        <vt:i4>2293775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_Toc3445853</vt:lpwstr>
      </vt:variant>
      <vt:variant>
        <vt:i4>2293775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_Toc3445852</vt:lpwstr>
      </vt:variant>
      <vt:variant>
        <vt:i4>2293775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_Toc3445851</vt:lpwstr>
      </vt:variant>
      <vt:variant>
        <vt:i4>2293775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_Toc3445850</vt:lpwstr>
      </vt:variant>
      <vt:variant>
        <vt:i4>2228239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_Toc3445849</vt:lpwstr>
      </vt:variant>
      <vt:variant>
        <vt:i4>2228239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_Toc3445848</vt:lpwstr>
      </vt:variant>
      <vt:variant>
        <vt:i4>2228239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_Toc3445847</vt:lpwstr>
      </vt:variant>
      <vt:variant>
        <vt:i4>2228239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_Toc3445846</vt:lpwstr>
      </vt:variant>
      <vt:variant>
        <vt:i4>2228239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_Toc3445845</vt:lpwstr>
      </vt:variant>
      <vt:variant>
        <vt:i4>2228239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_Toc3445844</vt:lpwstr>
      </vt:variant>
      <vt:variant>
        <vt:i4>2228239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_Toc3445843</vt:lpwstr>
      </vt:variant>
      <vt:variant>
        <vt:i4>2228239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_Toc3445842</vt:lpwstr>
      </vt:variant>
      <vt:variant>
        <vt:i4>2228239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_Toc3445841</vt:lpwstr>
      </vt:variant>
      <vt:variant>
        <vt:i4>2228239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_Toc3445840</vt:lpwstr>
      </vt:variant>
      <vt:variant>
        <vt:i4>2424847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_Toc3445839</vt:lpwstr>
      </vt:variant>
      <vt:variant>
        <vt:i4>2424847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_Toc3445838</vt:lpwstr>
      </vt:variant>
      <vt:variant>
        <vt:i4>2424847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_Toc3445837</vt:lpwstr>
      </vt:variant>
      <vt:variant>
        <vt:i4>2424847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_Toc3445836</vt:lpwstr>
      </vt:variant>
      <vt:variant>
        <vt:i4>2424847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_Toc3445835</vt:lpwstr>
      </vt:variant>
      <vt:variant>
        <vt:i4>2424847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_Toc3445834</vt:lpwstr>
      </vt:variant>
      <vt:variant>
        <vt:i4>2424847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_Toc3445833</vt:lpwstr>
      </vt:variant>
      <vt:variant>
        <vt:i4>2424847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_Toc3445832</vt:lpwstr>
      </vt:variant>
      <vt:variant>
        <vt:i4>2424847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_Toc3445831</vt:lpwstr>
      </vt:variant>
      <vt:variant>
        <vt:i4>2424847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_Toc3445830</vt:lpwstr>
      </vt:variant>
      <vt:variant>
        <vt:i4>2359311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_Toc3445829</vt:lpwstr>
      </vt:variant>
      <vt:variant>
        <vt:i4>2359311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_Toc3445828</vt:lpwstr>
      </vt:variant>
      <vt:variant>
        <vt:i4>2359311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_Toc3445827</vt:lpwstr>
      </vt:variant>
      <vt:variant>
        <vt:i4>2359311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_Toc3445826</vt:lpwstr>
      </vt:variant>
      <vt:variant>
        <vt:i4>2359311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_Toc3445825</vt:lpwstr>
      </vt:variant>
      <vt:variant>
        <vt:i4>2359311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_Toc3445824</vt:lpwstr>
      </vt:variant>
      <vt:variant>
        <vt:i4>2359311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_Toc3445823</vt:lpwstr>
      </vt:variant>
      <vt:variant>
        <vt:i4>2359311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_Toc3445822</vt:lpwstr>
      </vt:variant>
      <vt:variant>
        <vt:i4>2359311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_Toc3445821</vt:lpwstr>
      </vt:variant>
      <vt:variant>
        <vt:i4>2359311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_Toc3445820</vt:lpwstr>
      </vt:variant>
      <vt:variant>
        <vt:i4>2555919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_Toc3445819</vt:lpwstr>
      </vt:variant>
      <vt:variant>
        <vt:i4>2555919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_Toc3445818</vt:lpwstr>
      </vt:variant>
      <vt:variant>
        <vt:i4>2555919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_Toc3445817</vt:lpwstr>
      </vt:variant>
      <vt:variant>
        <vt:i4>2555919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_Toc3445816</vt:lpwstr>
      </vt:variant>
      <vt:variant>
        <vt:i4>2555919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_Toc3445815</vt:lpwstr>
      </vt:variant>
      <vt:variant>
        <vt:i4>2555919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_Toc3445814</vt:lpwstr>
      </vt:variant>
      <vt:variant>
        <vt:i4>2555919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_Toc3445813</vt:lpwstr>
      </vt:variant>
      <vt:variant>
        <vt:i4>2555919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_Toc3445812</vt:lpwstr>
      </vt:variant>
      <vt:variant>
        <vt:i4>2555919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_Toc3445811</vt:lpwstr>
      </vt:variant>
      <vt:variant>
        <vt:i4>2555919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_Toc3445810</vt:lpwstr>
      </vt:variant>
      <vt:variant>
        <vt:i4>2490383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_Toc3445809</vt:lpwstr>
      </vt:variant>
      <vt:variant>
        <vt:i4>2490383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_Toc3445808</vt:lpwstr>
      </vt:variant>
      <vt:variant>
        <vt:i4>2490383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_Toc3445807</vt:lpwstr>
      </vt:variant>
      <vt:variant>
        <vt:i4>2490383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_Toc3445806</vt:lpwstr>
      </vt:variant>
      <vt:variant>
        <vt:i4>2490383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_Toc3445805</vt:lpwstr>
      </vt:variant>
      <vt:variant>
        <vt:i4>2490383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_Toc3445804</vt:lpwstr>
      </vt:variant>
      <vt:variant>
        <vt:i4>2490383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_Toc3445803</vt:lpwstr>
      </vt:variant>
      <vt:variant>
        <vt:i4>2490383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_Toc3445802</vt:lpwstr>
      </vt:variant>
      <vt:variant>
        <vt:i4>2490383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_Toc3445801</vt:lpwstr>
      </vt:variant>
      <vt:variant>
        <vt:i4>2490383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_Toc3445800</vt:lpwstr>
      </vt:variant>
      <vt:variant>
        <vt:i4>3080192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_Toc3445799</vt:lpwstr>
      </vt:variant>
      <vt:variant>
        <vt:i4>3080192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_Toc3445798</vt:lpwstr>
      </vt:variant>
      <vt:variant>
        <vt:i4>3080192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_Toc3445797</vt:lpwstr>
      </vt:variant>
      <vt:variant>
        <vt:i4>3080192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_Toc3445796</vt:lpwstr>
      </vt:variant>
      <vt:variant>
        <vt:i4>3080192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_Toc3445795</vt:lpwstr>
      </vt:variant>
      <vt:variant>
        <vt:i4>3080192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_Toc3445794</vt:lpwstr>
      </vt:variant>
      <vt:variant>
        <vt:i4>3080192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_Toc3445793</vt:lpwstr>
      </vt:variant>
      <vt:variant>
        <vt:i4>3080192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_Toc3445792</vt:lpwstr>
      </vt:variant>
      <vt:variant>
        <vt:i4>3080192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_Toc3445791</vt:lpwstr>
      </vt:variant>
      <vt:variant>
        <vt:i4>3080192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_Toc3445790</vt:lpwstr>
      </vt:variant>
      <vt:variant>
        <vt:i4>3014656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_Toc3445789</vt:lpwstr>
      </vt:variant>
      <vt:variant>
        <vt:i4>3014656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_Toc3445788</vt:lpwstr>
      </vt:variant>
      <vt:variant>
        <vt:i4>3014656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_Toc3445787</vt:lpwstr>
      </vt:variant>
      <vt:variant>
        <vt:i4>3014656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_Toc3445786</vt:lpwstr>
      </vt:variant>
      <vt:variant>
        <vt:i4>3014656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_Toc3445785</vt:lpwstr>
      </vt:variant>
      <vt:variant>
        <vt:i4>3014656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_Toc3445784</vt:lpwstr>
      </vt:variant>
      <vt:variant>
        <vt:i4>3014656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_Toc3445783</vt:lpwstr>
      </vt:variant>
      <vt:variant>
        <vt:i4>3014656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_Toc3445782</vt:lpwstr>
      </vt:variant>
      <vt:variant>
        <vt:i4>3014656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_Toc3445781</vt:lpwstr>
      </vt:variant>
      <vt:variant>
        <vt:i4>3014656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_Toc3445780</vt:lpwstr>
      </vt:variant>
      <vt:variant>
        <vt:i4>2162688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_Toc3445779</vt:lpwstr>
      </vt:variant>
      <vt:variant>
        <vt:i4>2162688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_Toc3445778</vt:lpwstr>
      </vt:variant>
      <vt:variant>
        <vt:i4>2162688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_Toc3445777</vt:lpwstr>
      </vt:variant>
      <vt:variant>
        <vt:i4>2162688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_Toc3445776</vt:lpwstr>
      </vt:variant>
      <vt:variant>
        <vt:i4>2162688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_Toc3445775</vt:lpwstr>
      </vt:variant>
      <vt:variant>
        <vt:i4>2162688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_Toc3445774</vt:lpwstr>
      </vt:variant>
      <vt:variant>
        <vt:i4>2162688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_Toc3445773</vt:lpwstr>
      </vt:variant>
      <vt:variant>
        <vt:i4>2162688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_Toc3445772</vt:lpwstr>
      </vt:variant>
      <vt:variant>
        <vt:i4>2162688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_Toc3445771</vt:lpwstr>
      </vt:variant>
      <vt:variant>
        <vt:i4>2162688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_Toc3445770</vt:lpwstr>
      </vt:variant>
      <vt:variant>
        <vt:i4>2097152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_Toc3445769</vt:lpwstr>
      </vt:variant>
      <vt:variant>
        <vt:i4>2097152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_Toc3445768</vt:lpwstr>
      </vt:variant>
      <vt:variant>
        <vt:i4>2097152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_Toc3445767</vt:lpwstr>
      </vt:variant>
      <vt:variant>
        <vt:i4>2097152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_Toc3445766</vt:lpwstr>
      </vt:variant>
      <vt:variant>
        <vt:i4>2097152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_Toc3445765</vt:lpwstr>
      </vt:variant>
      <vt:variant>
        <vt:i4>2097152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_Toc3445764</vt:lpwstr>
      </vt:variant>
      <vt:variant>
        <vt:i4>2097152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_Toc3445763</vt:lpwstr>
      </vt:variant>
      <vt:variant>
        <vt:i4>2097152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_Toc3445762</vt:lpwstr>
      </vt:variant>
      <vt:variant>
        <vt:i4>2097152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_Toc3445761</vt:lpwstr>
      </vt:variant>
      <vt:variant>
        <vt:i4>2097152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_Toc3445760</vt:lpwstr>
      </vt:variant>
      <vt:variant>
        <vt:i4>2293760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_Toc3445759</vt:lpwstr>
      </vt:variant>
      <vt:variant>
        <vt:i4>2293760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_Toc3445758</vt:lpwstr>
      </vt:variant>
      <vt:variant>
        <vt:i4>2293760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_Toc3445757</vt:lpwstr>
      </vt:variant>
      <vt:variant>
        <vt:i4>2293760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_Toc3445756</vt:lpwstr>
      </vt:variant>
      <vt:variant>
        <vt:i4>2293760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_Toc3445755</vt:lpwstr>
      </vt:variant>
      <vt:variant>
        <vt:i4>2293760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_Toc3445754</vt:lpwstr>
      </vt:variant>
      <vt:variant>
        <vt:i4>2293760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_Toc3445753</vt:lpwstr>
      </vt:variant>
      <vt:variant>
        <vt:i4>2293760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_Toc3445752</vt:lpwstr>
      </vt:variant>
      <vt:variant>
        <vt:i4>2293760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_Toc3445751</vt:lpwstr>
      </vt:variant>
      <vt:variant>
        <vt:i4>2293760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_Toc3445750</vt:lpwstr>
      </vt:variant>
      <vt:variant>
        <vt:i4>2228224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_Toc3445749</vt:lpwstr>
      </vt:variant>
      <vt:variant>
        <vt:i4>2228224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_Toc3445748</vt:lpwstr>
      </vt:variant>
      <vt:variant>
        <vt:i4>2228224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_Toc3445747</vt:lpwstr>
      </vt:variant>
      <vt:variant>
        <vt:i4>2228224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_Toc3445746</vt:lpwstr>
      </vt:variant>
      <vt:variant>
        <vt:i4>2228224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_Toc3445745</vt:lpwstr>
      </vt:variant>
      <vt:variant>
        <vt:i4>2228224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_Toc3445744</vt:lpwstr>
      </vt:variant>
      <vt:variant>
        <vt:i4>2228224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_Toc3445743</vt:lpwstr>
      </vt:variant>
      <vt:variant>
        <vt:i4>2228224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_Toc3445742</vt:lpwstr>
      </vt:variant>
      <vt:variant>
        <vt:i4>2228224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_Toc3445741</vt:lpwstr>
      </vt:variant>
      <vt:variant>
        <vt:i4>2228224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_Toc3445740</vt:lpwstr>
      </vt:variant>
      <vt:variant>
        <vt:i4>2424832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_Toc3445739</vt:lpwstr>
      </vt:variant>
      <vt:variant>
        <vt:i4>2424832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_Toc3445738</vt:lpwstr>
      </vt:variant>
      <vt:variant>
        <vt:i4>2424832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_Toc3445737</vt:lpwstr>
      </vt:variant>
      <vt:variant>
        <vt:i4>2424832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_Toc3445736</vt:lpwstr>
      </vt:variant>
      <vt:variant>
        <vt:i4>2424832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_Toc3445735</vt:lpwstr>
      </vt:variant>
      <vt:variant>
        <vt:i4>2424832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_Toc3445734</vt:lpwstr>
      </vt:variant>
      <vt:variant>
        <vt:i4>2424832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_Toc3445733</vt:lpwstr>
      </vt:variant>
      <vt:variant>
        <vt:i4>2424832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_Toc3445732</vt:lpwstr>
      </vt:variant>
      <vt:variant>
        <vt:i4>2424832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_Toc3445731</vt:lpwstr>
      </vt:variant>
      <vt:variant>
        <vt:i4>2424832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_Toc3445730</vt:lpwstr>
      </vt:variant>
      <vt:variant>
        <vt:i4>2359296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_Toc3445729</vt:lpwstr>
      </vt:variant>
      <vt:variant>
        <vt:i4>2359296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_Toc3445728</vt:lpwstr>
      </vt:variant>
      <vt:variant>
        <vt:i4>2359296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_Toc3445727</vt:lpwstr>
      </vt:variant>
      <vt:variant>
        <vt:i4>2359296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_Toc3445726</vt:lpwstr>
      </vt:variant>
      <vt:variant>
        <vt:i4>2359296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_Toc3445725</vt:lpwstr>
      </vt:variant>
      <vt:variant>
        <vt:i4>2359296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_Toc3445724</vt:lpwstr>
      </vt:variant>
      <vt:variant>
        <vt:i4>2359296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_Toc3445723</vt:lpwstr>
      </vt:variant>
      <vt:variant>
        <vt:i4>2359296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_Toc3445722</vt:lpwstr>
      </vt:variant>
      <vt:variant>
        <vt:i4>2359296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_Toc3445721</vt:lpwstr>
      </vt:variant>
      <vt:variant>
        <vt:i4>2359296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_Toc3445720</vt:lpwstr>
      </vt:variant>
      <vt:variant>
        <vt:i4>2555904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_Toc3445719</vt:lpwstr>
      </vt:variant>
      <vt:variant>
        <vt:i4>2555904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_Toc3445718</vt:lpwstr>
      </vt:variant>
      <vt:variant>
        <vt:i4>2555904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_Toc3445717</vt:lpwstr>
      </vt:variant>
      <vt:variant>
        <vt:i4>2555904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_Toc3445716</vt:lpwstr>
      </vt:variant>
      <vt:variant>
        <vt:i4>2555904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_Toc3445715</vt:lpwstr>
      </vt:variant>
      <vt:variant>
        <vt:i4>2555904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_Toc3445714</vt:lpwstr>
      </vt:variant>
      <vt:variant>
        <vt:i4>2555904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_Toc3445713</vt:lpwstr>
      </vt:variant>
      <vt:variant>
        <vt:i4>2555904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_Toc3445712</vt:lpwstr>
      </vt:variant>
      <vt:variant>
        <vt:i4>2555904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_Toc3445711</vt:lpwstr>
      </vt:variant>
      <vt:variant>
        <vt:i4>2555904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_Toc3445710</vt:lpwstr>
      </vt:variant>
      <vt:variant>
        <vt:i4>2490368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_Toc3445709</vt:lpwstr>
      </vt:variant>
      <vt:variant>
        <vt:i4>2490368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_Toc3445708</vt:lpwstr>
      </vt:variant>
      <vt:variant>
        <vt:i4>2490368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_Toc3445707</vt:lpwstr>
      </vt:variant>
      <vt:variant>
        <vt:i4>2490368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_Toc3445706</vt:lpwstr>
      </vt:variant>
      <vt:variant>
        <vt:i4>2490368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_Toc3445705</vt:lpwstr>
      </vt:variant>
      <vt:variant>
        <vt:i4>2490368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_Toc3445704</vt:lpwstr>
      </vt:variant>
      <vt:variant>
        <vt:i4>2490368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_Toc3445703</vt:lpwstr>
      </vt:variant>
      <vt:variant>
        <vt:i4>2490368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_Toc3445702</vt:lpwstr>
      </vt:variant>
      <vt:variant>
        <vt:i4>2490368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_Toc3445701</vt:lpwstr>
      </vt:variant>
      <vt:variant>
        <vt:i4>2490368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_Toc3445700</vt:lpwstr>
      </vt:variant>
      <vt:variant>
        <vt:i4>3080193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_Toc3445699</vt:lpwstr>
      </vt:variant>
      <vt:variant>
        <vt:i4>3080193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_Toc3445698</vt:lpwstr>
      </vt:variant>
      <vt:variant>
        <vt:i4>3080193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_Toc3445697</vt:lpwstr>
      </vt:variant>
      <vt:variant>
        <vt:i4>3080193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_Toc3445696</vt:lpwstr>
      </vt:variant>
      <vt:variant>
        <vt:i4>3080193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_Toc3445695</vt:lpwstr>
      </vt:variant>
      <vt:variant>
        <vt:i4>3080193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_Toc3445694</vt:lpwstr>
      </vt:variant>
      <vt:variant>
        <vt:i4>3080193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_Toc3445693</vt:lpwstr>
      </vt:variant>
      <vt:variant>
        <vt:i4>3080193</vt:i4>
      </vt:variant>
      <vt:variant>
        <vt:i4>1412</vt:i4>
      </vt:variant>
      <vt:variant>
        <vt:i4>0</vt:i4>
      </vt:variant>
      <vt:variant>
        <vt:i4>5</vt:i4>
      </vt:variant>
      <vt:variant>
        <vt:lpwstr/>
      </vt:variant>
      <vt:variant>
        <vt:lpwstr>_Toc3445692</vt:lpwstr>
      </vt:variant>
      <vt:variant>
        <vt:i4>3080193</vt:i4>
      </vt:variant>
      <vt:variant>
        <vt:i4>1406</vt:i4>
      </vt:variant>
      <vt:variant>
        <vt:i4>0</vt:i4>
      </vt:variant>
      <vt:variant>
        <vt:i4>5</vt:i4>
      </vt:variant>
      <vt:variant>
        <vt:lpwstr/>
      </vt:variant>
      <vt:variant>
        <vt:lpwstr>_Toc3445691</vt:lpwstr>
      </vt:variant>
      <vt:variant>
        <vt:i4>3080193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_Toc3445690</vt:lpwstr>
      </vt:variant>
      <vt:variant>
        <vt:i4>3014657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_Toc3445689</vt:lpwstr>
      </vt:variant>
      <vt:variant>
        <vt:i4>3014657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_Toc3445688</vt:lpwstr>
      </vt:variant>
      <vt:variant>
        <vt:i4>3014657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_Toc3445687</vt:lpwstr>
      </vt:variant>
      <vt:variant>
        <vt:i4>3014657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_Toc3445686</vt:lpwstr>
      </vt:variant>
      <vt:variant>
        <vt:i4>3014657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_Toc3445685</vt:lpwstr>
      </vt:variant>
      <vt:variant>
        <vt:i4>3014657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_Toc3445684</vt:lpwstr>
      </vt:variant>
      <vt:variant>
        <vt:i4>3014657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_Toc3445683</vt:lpwstr>
      </vt:variant>
      <vt:variant>
        <vt:i4>3014657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_Toc3445682</vt:lpwstr>
      </vt:variant>
      <vt:variant>
        <vt:i4>3014657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_Toc3445681</vt:lpwstr>
      </vt:variant>
      <vt:variant>
        <vt:i4>3014657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_Toc3445680</vt:lpwstr>
      </vt:variant>
      <vt:variant>
        <vt:i4>2162689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_Toc3445679</vt:lpwstr>
      </vt:variant>
      <vt:variant>
        <vt:i4>2162689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_Toc3445678</vt:lpwstr>
      </vt:variant>
      <vt:variant>
        <vt:i4>2162689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_Toc3445677</vt:lpwstr>
      </vt:variant>
      <vt:variant>
        <vt:i4>2162689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_Toc3445676</vt:lpwstr>
      </vt:variant>
      <vt:variant>
        <vt:i4>2162689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_Toc3445675</vt:lpwstr>
      </vt:variant>
      <vt:variant>
        <vt:i4>2162689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_Toc3445674</vt:lpwstr>
      </vt:variant>
      <vt:variant>
        <vt:i4>2162689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_Toc3445673</vt:lpwstr>
      </vt:variant>
      <vt:variant>
        <vt:i4>2162689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_Toc3445672</vt:lpwstr>
      </vt:variant>
      <vt:variant>
        <vt:i4>2162689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_Toc3445671</vt:lpwstr>
      </vt:variant>
      <vt:variant>
        <vt:i4>2162689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_Toc3445670</vt:lpwstr>
      </vt:variant>
      <vt:variant>
        <vt:i4>2097153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_Toc3445669</vt:lpwstr>
      </vt:variant>
      <vt:variant>
        <vt:i4>2097153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_Toc3445668</vt:lpwstr>
      </vt:variant>
      <vt:variant>
        <vt:i4>2097153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_Toc3445667</vt:lpwstr>
      </vt:variant>
      <vt:variant>
        <vt:i4>2097153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_Toc3445666</vt:lpwstr>
      </vt:variant>
      <vt:variant>
        <vt:i4>2097153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_Toc3445665</vt:lpwstr>
      </vt:variant>
      <vt:variant>
        <vt:i4>2097153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_Toc3445664</vt:lpwstr>
      </vt:variant>
      <vt:variant>
        <vt:i4>2097153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_Toc3445663</vt:lpwstr>
      </vt:variant>
      <vt:variant>
        <vt:i4>2097153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_Toc3445662</vt:lpwstr>
      </vt:variant>
      <vt:variant>
        <vt:i4>2097153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_Toc3445661</vt:lpwstr>
      </vt:variant>
      <vt:variant>
        <vt:i4>2097153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_Toc3445660</vt:lpwstr>
      </vt:variant>
      <vt:variant>
        <vt:i4>2293761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_Toc3445659</vt:lpwstr>
      </vt:variant>
      <vt:variant>
        <vt:i4>2293761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_Toc3445658</vt:lpwstr>
      </vt:variant>
      <vt:variant>
        <vt:i4>2293761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_Toc3445657</vt:lpwstr>
      </vt:variant>
      <vt:variant>
        <vt:i4>2293761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_Toc3445656</vt:lpwstr>
      </vt:variant>
      <vt:variant>
        <vt:i4>2293761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_Toc3445655</vt:lpwstr>
      </vt:variant>
      <vt:variant>
        <vt:i4>2293761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_Toc3445654</vt:lpwstr>
      </vt:variant>
      <vt:variant>
        <vt:i4>2293761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_Toc3445653</vt:lpwstr>
      </vt:variant>
      <vt:variant>
        <vt:i4>2293761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_Toc3445652</vt:lpwstr>
      </vt:variant>
      <vt:variant>
        <vt:i4>2293761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_Toc3445651</vt:lpwstr>
      </vt:variant>
      <vt:variant>
        <vt:i4>2293761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_Toc3445650</vt:lpwstr>
      </vt:variant>
      <vt:variant>
        <vt:i4>2228225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_Toc3445649</vt:lpwstr>
      </vt:variant>
      <vt:variant>
        <vt:i4>2228225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_Toc3445648</vt:lpwstr>
      </vt:variant>
      <vt:variant>
        <vt:i4>2228225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_Toc3445647</vt:lpwstr>
      </vt:variant>
      <vt:variant>
        <vt:i4>2228225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_Toc3445646</vt:lpwstr>
      </vt:variant>
      <vt:variant>
        <vt:i4>2228225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_Toc3445645</vt:lpwstr>
      </vt:variant>
      <vt:variant>
        <vt:i4>2228225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_Toc3445644</vt:lpwstr>
      </vt:variant>
      <vt:variant>
        <vt:i4>2228225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_Toc3445643</vt:lpwstr>
      </vt:variant>
      <vt:variant>
        <vt:i4>2228225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_Toc3445642</vt:lpwstr>
      </vt:variant>
      <vt:variant>
        <vt:i4>2228225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_Toc3445641</vt:lpwstr>
      </vt:variant>
      <vt:variant>
        <vt:i4>2228225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_Toc3445640</vt:lpwstr>
      </vt:variant>
      <vt:variant>
        <vt:i4>2424833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_Toc3445639</vt:lpwstr>
      </vt:variant>
      <vt:variant>
        <vt:i4>2424833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_Toc3445638</vt:lpwstr>
      </vt:variant>
      <vt:variant>
        <vt:i4>2424833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_Toc3445637</vt:lpwstr>
      </vt:variant>
      <vt:variant>
        <vt:i4>2424833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_Toc3445636</vt:lpwstr>
      </vt:variant>
      <vt:variant>
        <vt:i4>2424833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_Toc3445635</vt:lpwstr>
      </vt:variant>
      <vt:variant>
        <vt:i4>2424833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_Toc3445634</vt:lpwstr>
      </vt:variant>
      <vt:variant>
        <vt:i4>2424833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_Toc3445633</vt:lpwstr>
      </vt:variant>
      <vt:variant>
        <vt:i4>2424833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_Toc3445632</vt:lpwstr>
      </vt:variant>
      <vt:variant>
        <vt:i4>2424833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_Toc3445631</vt:lpwstr>
      </vt:variant>
      <vt:variant>
        <vt:i4>2424833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_Toc3445630</vt:lpwstr>
      </vt:variant>
      <vt:variant>
        <vt:i4>2359297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_Toc3445629</vt:lpwstr>
      </vt:variant>
      <vt:variant>
        <vt:i4>2359297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_Toc3445628</vt:lpwstr>
      </vt:variant>
      <vt:variant>
        <vt:i4>2359297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_Toc3445627</vt:lpwstr>
      </vt:variant>
      <vt:variant>
        <vt:i4>2359297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_Toc3445626</vt:lpwstr>
      </vt:variant>
      <vt:variant>
        <vt:i4>2359297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_Toc3445625</vt:lpwstr>
      </vt:variant>
      <vt:variant>
        <vt:i4>2359297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_Toc3445624</vt:lpwstr>
      </vt:variant>
      <vt:variant>
        <vt:i4>2359297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_Toc3445623</vt:lpwstr>
      </vt:variant>
      <vt:variant>
        <vt:i4>2359297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_Toc3445622</vt:lpwstr>
      </vt:variant>
      <vt:variant>
        <vt:i4>2359297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_Toc3445621</vt:lpwstr>
      </vt:variant>
      <vt:variant>
        <vt:i4>2359297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_Toc3445620</vt:lpwstr>
      </vt:variant>
      <vt:variant>
        <vt:i4>2555905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_Toc3445619</vt:lpwstr>
      </vt:variant>
      <vt:variant>
        <vt:i4>2555905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_Toc3445618</vt:lpwstr>
      </vt:variant>
      <vt:variant>
        <vt:i4>2555905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_Toc3445617</vt:lpwstr>
      </vt:variant>
      <vt:variant>
        <vt:i4>2555905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_Toc3445616</vt:lpwstr>
      </vt:variant>
      <vt:variant>
        <vt:i4>2555905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_Toc3445615</vt:lpwstr>
      </vt:variant>
      <vt:variant>
        <vt:i4>2555905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_Toc3445614</vt:lpwstr>
      </vt:variant>
      <vt:variant>
        <vt:i4>2555905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_Toc3445613</vt:lpwstr>
      </vt:variant>
      <vt:variant>
        <vt:i4>2555905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_Toc3445612</vt:lpwstr>
      </vt:variant>
      <vt:variant>
        <vt:i4>2555905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_Toc3445611</vt:lpwstr>
      </vt:variant>
      <vt:variant>
        <vt:i4>2555905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_Toc3445610</vt:lpwstr>
      </vt:variant>
      <vt:variant>
        <vt:i4>2490369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_Toc3445609</vt:lpwstr>
      </vt:variant>
      <vt:variant>
        <vt:i4>2490369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_Toc3445608</vt:lpwstr>
      </vt:variant>
      <vt:variant>
        <vt:i4>2490369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_Toc3445607</vt:lpwstr>
      </vt:variant>
      <vt:variant>
        <vt:i4>2490369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_Toc3445606</vt:lpwstr>
      </vt:variant>
      <vt:variant>
        <vt:i4>2490369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_Toc3445605</vt:lpwstr>
      </vt:variant>
      <vt:variant>
        <vt:i4>2490369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_Toc3445604</vt:lpwstr>
      </vt:variant>
      <vt:variant>
        <vt:i4>2490369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_Toc3445603</vt:lpwstr>
      </vt:variant>
      <vt:variant>
        <vt:i4>2490369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_Toc3445602</vt:lpwstr>
      </vt:variant>
      <vt:variant>
        <vt:i4>2490369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_Toc3445601</vt:lpwstr>
      </vt:variant>
      <vt:variant>
        <vt:i4>2490369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_Toc3445600</vt:lpwstr>
      </vt:variant>
      <vt:variant>
        <vt:i4>3080194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_Toc3445599</vt:lpwstr>
      </vt:variant>
      <vt:variant>
        <vt:i4>3080194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_Toc3445598</vt:lpwstr>
      </vt:variant>
      <vt:variant>
        <vt:i4>3080194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_Toc3445597</vt:lpwstr>
      </vt:variant>
      <vt:variant>
        <vt:i4>3080194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_Toc3445596</vt:lpwstr>
      </vt:variant>
      <vt:variant>
        <vt:i4>3080194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_Toc3445595</vt:lpwstr>
      </vt:variant>
      <vt:variant>
        <vt:i4>3080194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_Toc3445594</vt:lpwstr>
      </vt:variant>
      <vt:variant>
        <vt:i4>3080194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_Toc3445593</vt:lpwstr>
      </vt:variant>
      <vt:variant>
        <vt:i4>3080194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_Toc3445592</vt:lpwstr>
      </vt:variant>
      <vt:variant>
        <vt:i4>3080194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_Toc3445591</vt:lpwstr>
      </vt:variant>
      <vt:variant>
        <vt:i4>3080194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_Toc3445590</vt:lpwstr>
      </vt:variant>
      <vt:variant>
        <vt:i4>3014658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_Toc3445589</vt:lpwstr>
      </vt:variant>
      <vt:variant>
        <vt:i4>3014658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_Toc3445588</vt:lpwstr>
      </vt:variant>
      <vt:variant>
        <vt:i4>3014658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_Toc3445587</vt:lpwstr>
      </vt:variant>
      <vt:variant>
        <vt:i4>3014658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_Toc3445586</vt:lpwstr>
      </vt:variant>
      <vt:variant>
        <vt:i4>3014658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_Toc3445585</vt:lpwstr>
      </vt:variant>
      <vt:variant>
        <vt:i4>3014658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_Toc3445584</vt:lpwstr>
      </vt:variant>
      <vt:variant>
        <vt:i4>3014658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_Toc3445583</vt:lpwstr>
      </vt:variant>
      <vt:variant>
        <vt:i4>3014658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_Toc3445582</vt:lpwstr>
      </vt:variant>
      <vt:variant>
        <vt:i4>3014658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_Toc3445581</vt:lpwstr>
      </vt:variant>
      <vt:variant>
        <vt:i4>3014658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_Toc3445580</vt:lpwstr>
      </vt:variant>
      <vt:variant>
        <vt:i4>2162690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_Toc3445579</vt:lpwstr>
      </vt:variant>
      <vt:variant>
        <vt:i4>2162690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_Toc3445578</vt:lpwstr>
      </vt:variant>
      <vt:variant>
        <vt:i4>2162690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_Toc3445577</vt:lpwstr>
      </vt:variant>
      <vt:variant>
        <vt:i4>2162690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_Toc3445576</vt:lpwstr>
      </vt:variant>
      <vt:variant>
        <vt:i4>2162690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_Toc3445575</vt:lpwstr>
      </vt:variant>
      <vt:variant>
        <vt:i4>2162690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_Toc3445574</vt:lpwstr>
      </vt:variant>
      <vt:variant>
        <vt:i4>2162690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_Toc3445573</vt:lpwstr>
      </vt:variant>
      <vt:variant>
        <vt:i4>2162690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_Toc3445572</vt:lpwstr>
      </vt:variant>
      <vt:variant>
        <vt:i4>2162690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_Toc3445571</vt:lpwstr>
      </vt:variant>
      <vt:variant>
        <vt:i4>2162690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_Toc3445570</vt:lpwstr>
      </vt:variant>
      <vt:variant>
        <vt:i4>2097154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_Toc3445569</vt:lpwstr>
      </vt:variant>
      <vt:variant>
        <vt:i4>2097154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_Toc3445568</vt:lpwstr>
      </vt:variant>
      <vt:variant>
        <vt:i4>2097154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_Toc3445567</vt:lpwstr>
      </vt:variant>
      <vt:variant>
        <vt:i4>2097154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_Toc3445566</vt:lpwstr>
      </vt:variant>
      <vt:variant>
        <vt:i4>2097154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_Toc3445565</vt:lpwstr>
      </vt:variant>
      <vt:variant>
        <vt:i4>2097154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_Toc3445564</vt:lpwstr>
      </vt:variant>
      <vt:variant>
        <vt:i4>2097154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_Toc3445563</vt:lpwstr>
      </vt:variant>
      <vt:variant>
        <vt:i4>2097154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_Toc3445562</vt:lpwstr>
      </vt:variant>
      <vt:variant>
        <vt:i4>2097154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_Toc3445561</vt:lpwstr>
      </vt:variant>
      <vt:variant>
        <vt:i4>2097154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_Toc3445560</vt:lpwstr>
      </vt:variant>
      <vt:variant>
        <vt:i4>2293762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_Toc3445559</vt:lpwstr>
      </vt:variant>
      <vt:variant>
        <vt:i4>2293762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_Toc3445558</vt:lpwstr>
      </vt:variant>
      <vt:variant>
        <vt:i4>2293762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_Toc3445557</vt:lpwstr>
      </vt:variant>
      <vt:variant>
        <vt:i4>2293762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_Toc3445556</vt:lpwstr>
      </vt:variant>
      <vt:variant>
        <vt:i4>2293762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_Toc3445555</vt:lpwstr>
      </vt:variant>
      <vt:variant>
        <vt:i4>2293762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_Toc3445554</vt:lpwstr>
      </vt:variant>
      <vt:variant>
        <vt:i4>2293762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_Toc3445553</vt:lpwstr>
      </vt:variant>
      <vt:variant>
        <vt:i4>2293762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_Toc3445552</vt:lpwstr>
      </vt:variant>
      <vt:variant>
        <vt:i4>2293762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_Toc3445551</vt:lpwstr>
      </vt:variant>
      <vt:variant>
        <vt:i4>2293762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_Toc3445550</vt:lpwstr>
      </vt:variant>
      <vt:variant>
        <vt:i4>2228226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_Toc3445549</vt:lpwstr>
      </vt:variant>
      <vt:variant>
        <vt:i4>2228226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_Toc3445548</vt:lpwstr>
      </vt:variant>
      <vt:variant>
        <vt:i4>2228226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_Toc3445547</vt:lpwstr>
      </vt:variant>
      <vt:variant>
        <vt:i4>2228226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_Toc3445546</vt:lpwstr>
      </vt:variant>
      <vt:variant>
        <vt:i4>2228226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_Toc3445545</vt:lpwstr>
      </vt:variant>
      <vt:variant>
        <vt:i4>2228226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_Toc3445544</vt:lpwstr>
      </vt:variant>
      <vt:variant>
        <vt:i4>2228226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_Toc3445543</vt:lpwstr>
      </vt:variant>
      <vt:variant>
        <vt:i4>2228226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_Toc3445542</vt:lpwstr>
      </vt:variant>
      <vt:variant>
        <vt:i4>2228226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_Toc3445541</vt:lpwstr>
      </vt:variant>
      <vt:variant>
        <vt:i4>2228226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_Toc3445540</vt:lpwstr>
      </vt:variant>
      <vt:variant>
        <vt:i4>2424834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_Toc3445539</vt:lpwstr>
      </vt:variant>
      <vt:variant>
        <vt:i4>2424834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_Toc3445538</vt:lpwstr>
      </vt:variant>
      <vt:variant>
        <vt:i4>2424834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_Toc3445537</vt:lpwstr>
      </vt:variant>
      <vt:variant>
        <vt:i4>2424834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_Toc3445536</vt:lpwstr>
      </vt:variant>
      <vt:variant>
        <vt:i4>2424834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_Toc3445535</vt:lpwstr>
      </vt:variant>
      <vt:variant>
        <vt:i4>2424834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_Toc3445534</vt:lpwstr>
      </vt:variant>
      <vt:variant>
        <vt:i4>2424834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_Toc3445533</vt:lpwstr>
      </vt:variant>
      <vt:variant>
        <vt:i4>2424834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_Toc3445532</vt:lpwstr>
      </vt:variant>
      <vt:variant>
        <vt:i4>2424834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_Toc3445531</vt:lpwstr>
      </vt:variant>
      <vt:variant>
        <vt:i4>2424834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_Toc3445530</vt:lpwstr>
      </vt:variant>
      <vt:variant>
        <vt:i4>2359298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_Toc3445529</vt:lpwstr>
      </vt:variant>
      <vt:variant>
        <vt:i4>2359298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_Toc3445528</vt:lpwstr>
      </vt:variant>
      <vt:variant>
        <vt:i4>2359298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_Toc3445527</vt:lpwstr>
      </vt:variant>
      <vt:variant>
        <vt:i4>2359298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_Toc3445526</vt:lpwstr>
      </vt:variant>
      <vt:variant>
        <vt:i4>2359298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_Toc3445525</vt:lpwstr>
      </vt:variant>
      <vt:variant>
        <vt:i4>2359298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_Toc3445524</vt:lpwstr>
      </vt:variant>
      <vt:variant>
        <vt:i4>2359298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_Toc3445523</vt:lpwstr>
      </vt:variant>
      <vt:variant>
        <vt:i4>2359298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_Toc3445522</vt:lpwstr>
      </vt:variant>
      <vt:variant>
        <vt:i4>2359298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_Toc3445521</vt:lpwstr>
      </vt:variant>
      <vt:variant>
        <vt:i4>2359298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_Toc3445520</vt:lpwstr>
      </vt:variant>
      <vt:variant>
        <vt:i4>2555906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_Toc3445519</vt:lpwstr>
      </vt:variant>
      <vt:variant>
        <vt:i4>2555906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_Toc3445518</vt:lpwstr>
      </vt:variant>
      <vt:variant>
        <vt:i4>2555906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_Toc3445517</vt:lpwstr>
      </vt:variant>
      <vt:variant>
        <vt:i4>2555906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_Toc3445516</vt:lpwstr>
      </vt:variant>
      <vt:variant>
        <vt:i4>2555906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_Toc3445515</vt:lpwstr>
      </vt:variant>
      <vt:variant>
        <vt:i4>2555906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_Toc3445514</vt:lpwstr>
      </vt:variant>
      <vt:variant>
        <vt:i4>2555906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_Toc3445513</vt:lpwstr>
      </vt:variant>
      <vt:variant>
        <vt:i4>2555906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_Toc3445512</vt:lpwstr>
      </vt:variant>
      <vt:variant>
        <vt:i4>2555906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_Toc3445511</vt:lpwstr>
      </vt:variant>
      <vt:variant>
        <vt:i4>2555906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_Toc3445510</vt:lpwstr>
      </vt:variant>
      <vt:variant>
        <vt:i4>2490370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_Toc3445509</vt:lpwstr>
      </vt:variant>
      <vt:variant>
        <vt:i4>2490370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_Toc3445508</vt:lpwstr>
      </vt:variant>
      <vt:variant>
        <vt:i4>2490370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_Toc3445507</vt:lpwstr>
      </vt:variant>
      <vt:variant>
        <vt:i4>2490370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_Toc3445506</vt:lpwstr>
      </vt:variant>
      <vt:variant>
        <vt:i4>2490370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_Toc3445505</vt:lpwstr>
      </vt:variant>
      <vt:variant>
        <vt:i4>2490370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_Toc3445504</vt:lpwstr>
      </vt:variant>
      <vt:variant>
        <vt:i4>2490370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_Toc3445503</vt:lpwstr>
      </vt:variant>
      <vt:variant>
        <vt:i4>2490370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_Toc3445502</vt:lpwstr>
      </vt:variant>
      <vt:variant>
        <vt:i4>2490370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_Toc3445501</vt:lpwstr>
      </vt:variant>
      <vt:variant>
        <vt:i4>2490370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_Toc3445500</vt:lpwstr>
      </vt:variant>
      <vt:variant>
        <vt:i4>3080195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_Toc3445499</vt:lpwstr>
      </vt:variant>
      <vt:variant>
        <vt:i4>3080195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_Toc3445498</vt:lpwstr>
      </vt:variant>
      <vt:variant>
        <vt:i4>3080195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_Toc3445497</vt:lpwstr>
      </vt:variant>
      <vt:variant>
        <vt:i4>3080195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_Toc3445496</vt:lpwstr>
      </vt:variant>
      <vt:variant>
        <vt:i4>3080195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_Toc3445495</vt:lpwstr>
      </vt:variant>
      <vt:variant>
        <vt:i4>3080195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_Toc3445494</vt:lpwstr>
      </vt:variant>
      <vt:variant>
        <vt:i4>3080195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_Toc3445493</vt:lpwstr>
      </vt:variant>
      <vt:variant>
        <vt:i4>3080195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_Toc3445492</vt:lpwstr>
      </vt:variant>
      <vt:variant>
        <vt:i4>3080195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_Toc3445491</vt:lpwstr>
      </vt:variant>
      <vt:variant>
        <vt:i4>3080195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_Toc3445490</vt:lpwstr>
      </vt:variant>
      <vt:variant>
        <vt:i4>3014659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_Toc3445489</vt:lpwstr>
      </vt:variant>
      <vt:variant>
        <vt:i4>3014659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_Toc3445488</vt:lpwstr>
      </vt:variant>
      <vt:variant>
        <vt:i4>3014659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_Toc3445487</vt:lpwstr>
      </vt:variant>
      <vt:variant>
        <vt:i4>3014659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_Toc3445486</vt:lpwstr>
      </vt:variant>
      <vt:variant>
        <vt:i4>3014659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_Toc3445485</vt:lpwstr>
      </vt:variant>
      <vt:variant>
        <vt:i4>3014659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_Toc3445484</vt:lpwstr>
      </vt:variant>
      <vt:variant>
        <vt:i4>3014659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_Toc3445483</vt:lpwstr>
      </vt:variant>
      <vt:variant>
        <vt:i4>3014659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_Toc3445482</vt:lpwstr>
      </vt:variant>
      <vt:variant>
        <vt:i4>3014659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_Toc3445481</vt:lpwstr>
      </vt:variant>
      <vt:variant>
        <vt:i4>3014659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_Toc3445480</vt:lpwstr>
      </vt:variant>
      <vt:variant>
        <vt:i4>2162691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_Toc3445479</vt:lpwstr>
      </vt:variant>
      <vt:variant>
        <vt:i4>2162691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_Toc3445478</vt:lpwstr>
      </vt:variant>
      <vt:variant>
        <vt:i4>2162691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_Toc3445477</vt:lpwstr>
      </vt:variant>
      <vt:variant>
        <vt:i4>2162691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_Toc3445476</vt:lpwstr>
      </vt:variant>
      <vt:variant>
        <vt:i4>2162691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_Toc3445475</vt:lpwstr>
      </vt:variant>
      <vt:variant>
        <vt:i4>2162691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_Toc3445474</vt:lpwstr>
      </vt:variant>
      <vt:variant>
        <vt:i4>2162691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_Toc3445473</vt:lpwstr>
      </vt:variant>
      <vt:variant>
        <vt:i4>2162691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_Toc3445472</vt:lpwstr>
      </vt:variant>
      <vt:variant>
        <vt:i4>2162691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_Toc3445471</vt:lpwstr>
      </vt:variant>
      <vt:variant>
        <vt:i4>2162691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_Toc3445470</vt:lpwstr>
      </vt:variant>
      <vt:variant>
        <vt:i4>2097155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_Toc3445469</vt:lpwstr>
      </vt:variant>
      <vt:variant>
        <vt:i4>2097155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_Toc3445468</vt:lpwstr>
      </vt:variant>
      <vt:variant>
        <vt:i4>2097155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_Toc3445467</vt:lpwstr>
      </vt:variant>
      <vt:variant>
        <vt:i4>2097155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_Toc3445466</vt:lpwstr>
      </vt:variant>
      <vt:variant>
        <vt:i4>2097155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_Toc3445465</vt:lpwstr>
      </vt:variant>
      <vt:variant>
        <vt:i4>2097155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_Toc3445464</vt:lpwstr>
      </vt:variant>
      <vt:variant>
        <vt:i4>2097155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_Toc3445463</vt:lpwstr>
      </vt:variant>
      <vt:variant>
        <vt:i4>2097155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_Toc3445462</vt:lpwstr>
      </vt:variant>
      <vt:variant>
        <vt:i4>2097155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_Toc3445461</vt:lpwstr>
      </vt:variant>
      <vt:variant>
        <vt:i4>2097155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_Toc3445460</vt:lpwstr>
      </vt:variant>
      <vt:variant>
        <vt:i4>2293763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_Toc3445459</vt:lpwstr>
      </vt:variant>
      <vt:variant>
        <vt:i4>2293763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_Toc3445458</vt:lpwstr>
      </vt:variant>
      <vt:variant>
        <vt:i4>2293763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_Toc3445457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UTKARSH GEDA</cp:lastModifiedBy>
  <cp:revision>2</cp:revision>
  <cp:lastPrinted>2019-01-27T17:03:00Z</cp:lastPrinted>
  <dcterms:created xsi:type="dcterms:W3CDTF">2022-01-09T08:25:00Z</dcterms:created>
  <dcterms:modified xsi:type="dcterms:W3CDTF">2022-01-09T08:25:00Z</dcterms:modified>
</cp:coreProperties>
</file>